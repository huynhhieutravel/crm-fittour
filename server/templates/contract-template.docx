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C74C" w14:textId="77777777" w:rsidR="00291BF7" w:rsidRPr="00850C3C" w:rsidRDefault="00291BF7" w:rsidP="00B75637">
      <w:pPr>
        <w:ind w:right="-613"/>
        <w:jc w:val="center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>CỘNG HÒA XÃ HỘI CHỦ NGHĨA VIỆT NAM</w:t>
      </w:r>
    </w:p>
    <w:p w14:paraId="11DC76EB" w14:textId="77777777" w:rsidR="00291BF7" w:rsidRPr="00850C3C" w:rsidRDefault="00291BF7" w:rsidP="00B75637">
      <w:pPr>
        <w:ind w:right="-613"/>
        <w:jc w:val="center"/>
        <w:rPr>
          <w:rFonts w:ascii="Times New Roman" w:eastAsia="Lora" w:hAnsi="Times New Roman" w:cs="Times New Roman"/>
          <w:b/>
          <w:sz w:val="26"/>
          <w:szCs w:val="26"/>
          <w:u w:val="single"/>
        </w:rPr>
      </w:pP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>Độc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>lập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 xml:space="preserve"> –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>Tự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 xml:space="preserve"> do –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>Hạnh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  <w:u w:val="single"/>
        </w:rPr>
        <w:t>phúc</w:t>
      </w:r>
      <w:proofErr w:type="spellEnd"/>
    </w:p>
    <w:p w14:paraId="51CAD3B6" w14:textId="01CDABA1" w:rsidR="00291BF7" w:rsidRPr="00850C3C" w:rsidRDefault="00291BF7" w:rsidP="00B75637">
      <w:pPr>
        <w:ind w:right="-613"/>
        <w:jc w:val="center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Hợp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MC140626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>- HĐDL20</w:t>
      </w:r>
      <w:r w:rsidR="00A53240">
        <w:rPr>
          <w:rFonts w:ascii="Times New Roman" w:eastAsia="Lora Medium" w:hAnsi="Times New Roman" w:cs="Times New Roman"/>
          <w:sz w:val="26"/>
          <w:szCs w:val="26"/>
        </w:rPr>
        <w:t>26</w:t>
      </w:r>
    </w:p>
    <w:p w14:paraId="6D28CBC0" w14:textId="77777777" w:rsidR="00291BF7" w:rsidRPr="00291BF7" w:rsidRDefault="00291BF7" w:rsidP="00B75637">
      <w:pPr>
        <w:ind w:right="-613"/>
        <w:jc w:val="center"/>
        <w:rPr>
          <w:rFonts w:ascii="Times New Roman" w:eastAsia="Lora Medium" w:hAnsi="Times New Roman" w:cs="Times New Roman"/>
          <w:noProof/>
          <w:sz w:val="26"/>
          <w:szCs w:val="26"/>
          <w:lang w:val="en-US"/>
        </w:rPr>
      </w:pPr>
    </w:p>
    <w:p w14:paraId="511D6E66" w14:textId="77777777" w:rsidR="00291BF7" w:rsidRPr="00291BF7" w:rsidRDefault="00291BF7" w:rsidP="00B75637">
      <w:pPr>
        <w:pStyle w:val="Title"/>
        <w:ind w:right="-613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91BF7">
        <w:rPr>
          <w:rFonts w:ascii="Times New Roman" w:hAnsi="Times New Roman" w:cs="Times New Roman"/>
          <w:b/>
          <w:bCs/>
          <w:sz w:val="26"/>
          <w:szCs w:val="26"/>
        </w:rPr>
        <w:t>HỢP ĐỒNG DỊCH VỤ DU LỊCH</w:t>
      </w:r>
    </w:p>
    <w:p w14:paraId="71211D63" w14:textId="77777777" w:rsidR="00291BF7" w:rsidRPr="00850C3C" w:rsidRDefault="00291BF7" w:rsidP="00B75637">
      <w:pPr>
        <w:tabs>
          <w:tab w:val="left" w:pos="3549"/>
        </w:tabs>
        <w:ind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ab/>
      </w:r>
    </w:p>
    <w:p w14:paraId="1E71531B" w14:textId="77777777" w:rsidR="00291BF7" w:rsidRPr="00850C3C" w:rsidRDefault="00291BF7" w:rsidP="00B75637">
      <w:pPr>
        <w:pStyle w:val="ListParagraph"/>
        <w:numPr>
          <w:ilvl w:val="0"/>
          <w:numId w:val="7"/>
        </w:num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Căn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cứ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Bộ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Luật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Dân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Sự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91/2015/QH13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hiệu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lực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01/01/2017.</w:t>
      </w:r>
    </w:p>
    <w:p w14:paraId="7C8DFB43" w14:textId="77777777" w:rsidR="00291BF7" w:rsidRPr="00850C3C" w:rsidRDefault="00291BF7" w:rsidP="00B75637">
      <w:pPr>
        <w:pStyle w:val="ListParagraph"/>
        <w:numPr>
          <w:ilvl w:val="0"/>
          <w:numId w:val="7"/>
        </w:num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Căn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cứ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Luật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09/2017/QH14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hiệu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lực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01/01/2018.</w:t>
      </w:r>
    </w:p>
    <w:p w14:paraId="6DED2BFA" w14:textId="77777777" w:rsidR="00291BF7" w:rsidRPr="00850C3C" w:rsidRDefault="00291BF7" w:rsidP="00B75637">
      <w:pPr>
        <w:pStyle w:val="ListParagraph"/>
        <w:numPr>
          <w:ilvl w:val="0"/>
          <w:numId w:val="7"/>
        </w:num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Căn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cứ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năng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cầu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hai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3EBD12BA" w14:textId="7B619A5C" w:rsidR="00291BF7" w:rsidRPr="00850C3C" w:rsidRDefault="00291BF7" w:rsidP="00B75637">
      <w:pPr>
        <w:ind w:right="-613" w:firstLine="20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Đây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thỏa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thuận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giữa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sz w:val="26"/>
          <w:szCs w:val="26"/>
        </w:rPr>
        <w:t>Bán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(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sz w:val="26"/>
          <w:szCs w:val="26"/>
        </w:rPr>
        <w:t>A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)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sz w:val="26"/>
          <w:szCs w:val="26"/>
        </w:rPr>
        <w:t>Mua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(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sz w:val="26"/>
          <w:szCs w:val="26"/>
        </w:rPr>
        <w:t>B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),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được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lập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01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tháng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04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năm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202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6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.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hiệu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lực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văn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bản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76843B9D" w14:textId="77777777" w:rsidR="00291BF7" w:rsidRPr="00850C3C" w:rsidRDefault="00291BF7" w:rsidP="00B75637">
      <w:pPr>
        <w:ind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>CÁC BÊN:</w:t>
      </w:r>
    </w:p>
    <w:p w14:paraId="49EFF244" w14:textId="77777777" w:rsidR="00291BF7" w:rsidRPr="00850C3C" w:rsidRDefault="00291BF7" w:rsidP="00B75637">
      <w:pPr>
        <w:ind w:right="-613" w:firstLine="20"/>
        <w:rPr>
          <w:rFonts w:ascii="Times New Roman" w:eastAsia="Lora Medium" w:hAnsi="Times New Roman" w:cs="Times New Roman"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BÊN A: </w:t>
      </w:r>
      <w:r w:rsidRPr="004F1631">
        <w:rPr>
          <w:rFonts w:ascii="Times New Roman" w:eastAsia="Lora Medium" w:hAnsi="Times New Roman" w:cs="Times New Roman"/>
          <w:b/>
          <w:bCs/>
          <w:sz w:val="26"/>
          <w:szCs w:val="26"/>
        </w:rPr>
        <w:t>CÔNG TY TNHH DU LỊCH QUỐC TẾ FIT TOUR</w:t>
      </w:r>
    </w:p>
    <w:p w14:paraId="751E18B5" w14:textId="1EA6C2FB" w:rsidR="00F67C03" w:rsidRDefault="00291BF7" w:rsidP="00F67C03">
      <w:pPr>
        <w:ind w:left="990" w:right="-613" w:hanging="45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chỉ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 xml:space="preserve">19 Lương Hữu Khánh, </w:t>
      </w:r>
      <w:proofErr w:type="spellStart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>Phường</w:t>
      </w:r>
      <w:proofErr w:type="spellEnd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>Bến</w:t>
      </w:r>
      <w:proofErr w:type="spellEnd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 xml:space="preserve"> Thành, TP </w:t>
      </w:r>
      <w:proofErr w:type="spellStart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>Hồ</w:t>
      </w:r>
      <w:proofErr w:type="spellEnd"/>
      <w:r w:rsidR="00F67C03" w:rsidRPr="00F67C03">
        <w:rPr>
          <w:rFonts w:ascii="Times New Roman" w:eastAsia="Lora Medium" w:hAnsi="Times New Roman" w:cs="Times New Roman"/>
          <w:sz w:val="26"/>
          <w:szCs w:val="26"/>
        </w:rPr>
        <w:t xml:space="preserve"> Chí Min</w:t>
      </w:r>
      <w:r w:rsidR="00F67C03">
        <w:rPr>
          <w:rFonts w:ascii="Times New Roman" w:eastAsia="Lora Medium" w:hAnsi="Times New Roman" w:cs="Times New Roman"/>
          <w:sz w:val="26"/>
          <w:szCs w:val="26"/>
        </w:rPr>
        <w:t>h</w:t>
      </w:r>
    </w:p>
    <w:p w14:paraId="1FFCBF4F" w14:textId="27C2BECA" w:rsidR="00291BF7" w:rsidRPr="00850C3C" w:rsidRDefault="00291BF7" w:rsidP="00F67C03">
      <w:pPr>
        <w:ind w:left="990" w:right="-613" w:hanging="45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thoại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: 0934 8888 54</w:t>
      </w:r>
    </w:p>
    <w:p w14:paraId="3E43EBD4" w14:textId="77777777" w:rsidR="00291BF7" w:rsidRPr="00850C3C" w:rsidRDefault="00291BF7" w:rsidP="00B75637">
      <w:pPr>
        <w:tabs>
          <w:tab w:val="left" w:pos="1170"/>
        </w:tabs>
        <w:ind w:left="1440" w:right="-613" w:hanging="90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chỉ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email: fittour@fittour.com.vn</w:t>
      </w:r>
    </w:p>
    <w:p w14:paraId="4EBAEB59" w14:textId="77777777" w:rsidR="00291BF7" w:rsidRPr="00850C3C" w:rsidRDefault="00291BF7" w:rsidP="00B75637">
      <w:pPr>
        <w:tabs>
          <w:tab w:val="left" w:pos="1170"/>
        </w:tabs>
        <w:ind w:left="1440" w:right="-613" w:hanging="90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thuế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: 0316127669</w:t>
      </w:r>
      <w:r w:rsidR="00AF41C0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73E38C2C" w14:textId="00651AA7" w:rsidR="00291BF7" w:rsidRPr="002F6F64" w:rsidRDefault="00291BF7" w:rsidP="002F6F64">
      <w:pPr>
        <w:tabs>
          <w:tab w:val="left" w:pos="1170"/>
        </w:tabs>
        <w:ind w:left="1440" w:right="-613" w:hanging="90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bởi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Ông </w:t>
      </w:r>
      <w:r w:rsidR="00A53240">
        <w:rPr>
          <w:rFonts w:ascii="Times New Roman" w:eastAsia="Lora" w:hAnsi="Times New Roman" w:cs="Times New Roman"/>
          <w:b/>
          <w:sz w:val="26"/>
          <w:szCs w:val="26"/>
        </w:rPr>
        <w:t>Lê Minh Tuấn</w:t>
      </w:r>
      <w:r w:rsidR="00A1104B">
        <w:rPr>
          <w:rFonts w:ascii="Times New Roman" w:eastAsia="Lora" w:hAnsi="Times New Roman" w:cs="Times New Roman"/>
          <w:b/>
          <w:sz w:val="26"/>
          <w:szCs w:val="26"/>
        </w:rPr>
        <w:tab/>
      </w:r>
      <w:r w:rsidR="00A1104B">
        <w:rPr>
          <w:rFonts w:ascii="Times New Roman" w:eastAsia="Lora" w:hAnsi="Times New Roman" w:cs="Times New Roman"/>
          <w:b/>
          <w:sz w:val="26"/>
          <w:szCs w:val="26"/>
        </w:rPr>
        <w:tab/>
      </w:r>
      <w:proofErr w:type="spellStart"/>
      <w:r w:rsidR="00A1104B" w:rsidRPr="00850C3C">
        <w:rPr>
          <w:rFonts w:ascii="Times New Roman" w:eastAsia="Lora Medium" w:hAnsi="Times New Roman" w:cs="Times New Roman"/>
          <w:sz w:val="26"/>
          <w:szCs w:val="26"/>
        </w:rPr>
        <w:t>Chức</w:t>
      </w:r>
      <w:proofErr w:type="spellEnd"/>
      <w:r w:rsidR="00A1104B"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="00A1104B"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="00A1104B"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proofErr w:type="spellStart"/>
      <w:r w:rsidR="00A53240">
        <w:rPr>
          <w:rFonts w:ascii="Times New Roman" w:eastAsia="Lora Medium" w:hAnsi="Times New Roman" w:cs="Times New Roman"/>
          <w:b/>
          <w:bCs/>
          <w:sz w:val="26"/>
          <w:szCs w:val="26"/>
        </w:rPr>
        <w:t>Trưởng</w:t>
      </w:r>
      <w:proofErr w:type="spellEnd"/>
      <w:r w:rsidR="00A53240">
        <w:rPr>
          <w:rFonts w:ascii="Times New Roman" w:eastAsia="Lora Medium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53240">
        <w:rPr>
          <w:rFonts w:ascii="Times New Roman" w:eastAsia="Lora Medium" w:hAnsi="Times New Roman" w:cs="Times New Roman"/>
          <w:b/>
          <w:bCs/>
          <w:sz w:val="26"/>
          <w:szCs w:val="26"/>
        </w:rPr>
        <w:t>Phường</w:t>
      </w:r>
      <w:proofErr w:type="spellEnd"/>
      <w:r w:rsidR="00A53240">
        <w:rPr>
          <w:rFonts w:ascii="Times New Roman" w:eastAsia="Lora Medium" w:hAnsi="Times New Roman" w:cs="Times New Roman"/>
          <w:b/>
          <w:bCs/>
          <w:sz w:val="26"/>
          <w:szCs w:val="26"/>
        </w:rPr>
        <w:t xml:space="preserve"> Kinh Doanh</w:t>
      </w:r>
      <w:r w:rsidR="00A1104B" w:rsidRPr="004F1631">
        <w:rPr>
          <w:rFonts w:ascii="Times New Roman" w:eastAsia="Lora Medium" w:hAnsi="Times New Roman" w:cs="Times New Roman"/>
          <w:b/>
          <w:bCs/>
          <w:sz w:val="26"/>
          <w:szCs w:val="26"/>
        </w:rPr>
        <w:t xml:space="preserve"> </w:t>
      </w:r>
    </w:p>
    <w:p w14:paraId="7B8561D3" w14:textId="198E97FF" w:rsidR="00FB3D24" w:rsidRPr="00850C3C" w:rsidRDefault="00FB3D24" w:rsidP="00FB3D24">
      <w:pPr>
        <w:tabs>
          <w:tab w:val="left" w:pos="1170"/>
        </w:tabs>
        <w:ind w:left="1440" w:right="-613" w:hanging="900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BÊN B: 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Ông</w:t>
      </w:r>
      <w:r>
        <w:rPr>
          <w:rFonts w:ascii="Times New Roman" w:eastAsia="Lora" w:hAnsi="Times New Roman" w:cs="Times New Roman"/>
          <w:b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" w:hAnsi="Times New Roman" w:cs="Times New Roman"/>
          <w:b/>
          <w:color w:val="FF0000"/>
          <w:sz w:val="26"/>
          <w:szCs w:val="26"/>
        </w:rPr>
        <w:t>Bùi Mạnh Cường</w:t>
      </w:r>
      <w:r w:rsidRPr="00921008">
        <w:rPr>
          <w:rFonts w:ascii="Times New Roman" w:eastAsia="Lora" w:hAnsi="Times New Roman" w:cs="Times New Roman"/>
          <w:b/>
          <w:color w:val="FF0000"/>
          <w:sz w:val="26"/>
          <w:szCs w:val="26"/>
        </w:rPr>
        <w:tab/>
      </w:r>
    </w:p>
    <w:p w14:paraId="4706E6F2" w14:textId="77E8C1CB" w:rsidR="00FB3D24" w:rsidRDefault="00FB3D24" w:rsidP="00FB3D24">
      <w:pPr>
        <w:ind w:left="990" w:right="-613" w:hanging="450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chỉ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NQ 02-12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Vinhomes</w:t>
      </w:r>
      <w:proofErr w:type="spellEnd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Riverside,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Phường</w:t>
      </w:r>
      <w:proofErr w:type="spellEnd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Phúc Lợi, Thành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Phố</w:t>
      </w:r>
      <w:proofErr w:type="spellEnd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Hà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Nội</w:t>
      </w:r>
      <w:proofErr w:type="spellEnd"/>
      <w:r w:rsidRPr="00921008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</w:p>
    <w:p w14:paraId="6ED69F2A" w14:textId="02DD4493" w:rsidR="00FB3D24" w:rsidRPr="00850C3C" w:rsidRDefault="00FB3D24" w:rsidP="00FB3D24">
      <w:pPr>
        <w:ind w:left="990" w:right="-613" w:hanging="450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thoại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x</w:t>
      </w:r>
    </w:p>
    <w:p w14:paraId="3AA4F283" w14:textId="670464CC" w:rsidR="00FB3D24" w:rsidRPr="00850C3C" w:rsidRDefault="00FB3D24" w:rsidP="00FB3D24">
      <w:pPr>
        <w:tabs>
          <w:tab w:val="left" w:pos="1170"/>
        </w:tabs>
        <w:ind w:left="1440" w:right="-613" w:hanging="90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chỉ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email</w:t>
      </w:r>
      <w:r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x</w:t>
      </w:r>
    </w:p>
    <w:p w14:paraId="64F866ED" w14:textId="220EF708" w:rsidR="00F9678D" w:rsidRPr="00FB3D24" w:rsidRDefault="00FB3D24" w:rsidP="00FB3D24">
      <w:pPr>
        <w:ind w:left="720" w:right="-613" w:hanging="180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hộ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chiếu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: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C8580144</w:t>
      </w:r>
    </w:p>
    <w:p w14:paraId="28917C0C" w14:textId="77777777" w:rsidR="00291BF7" w:rsidRPr="00850C3C" w:rsidRDefault="00291BF7" w:rsidP="00B75637">
      <w:p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Sau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bàn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hai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cùng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thống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hợp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với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điều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khoản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thể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sau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:</w:t>
      </w:r>
    </w:p>
    <w:p w14:paraId="7050AC0D" w14:textId="77777777" w:rsidR="00291BF7" w:rsidRPr="00850C3C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Andika" w:hAnsi="Times New Roman" w:cs="Times New Roman"/>
          <w:b/>
          <w:sz w:val="26"/>
          <w:szCs w:val="26"/>
        </w:rPr>
        <w:t>NỘI DUNG DỊCH VỤ:</w:t>
      </w:r>
    </w:p>
    <w:p w14:paraId="61E56ACD" w14:textId="77777777" w:rsidR="00291BF7" w:rsidRPr="00850C3C" w:rsidRDefault="00291BF7" w:rsidP="00B75637">
      <w:p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ý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giao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A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ý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nhận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thực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tổ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chức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cung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cấp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trọn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gói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theo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nội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dung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sau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mô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được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cung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cấp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đính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kèm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một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phần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thể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thiếu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Hợp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393F32E2" w14:textId="24B70ACB" w:rsidR="00291BF7" w:rsidRPr="00850C3C" w:rsidRDefault="00291BF7" w:rsidP="00B75637">
      <w:pPr>
        <w:pStyle w:val="ListParagraph"/>
        <w:numPr>
          <w:ilvl w:val="0"/>
          <w:numId w:val="3"/>
        </w:num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Tour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>Mông</w:t>
      </w:r>
      <w:proofErr w:type="spellEnd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>Cổ</w:t>
      </w:r>
      <w:proofErr w:type="spellEnd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 xml:space="preserve"> 8 </w:t>
      </w:r>
      <w:proofErr w:type="spellStart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>Ngày</w:t>
      </w:r>
      <w:proofErr w:type="spellEnd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 xml:space="preserve"> 7 </w:t>
      </w:r>
      <w:proofErr w:type="spellStart"/>
      <w:r w:rsidR="00A53240">
        <w:rPr>
          <w:rFonts w:ascii="Times New Roman" w:eastAsia="Lora Medium" w:hAnsi="Times New Roman" w:cs="Times New Roman"/>
          <w:b/>
          <w:bCs/>
          <w:color w:val="FF0000"/>
          <w:sz w:val="26"/>
          <w:szCs w:val="26"/>
        </w:rPr>
        <w:t>Đêm</w:t>
      </w:r>
      <w:proofErr w:type="spellEnd"/>
      <w:r w:rsidR="00B75637">
        <w:rPr>
          <w:rFonts w:ascii="Times New Roman" w:eastAsia="Lora Medium" w:hAnsi="Times New Roman" w:cs="Times New Roman"/>
          <w:color w:val="FF0000"/>
          <w:sz w:val="26"/>
          <w:szCs w:val="26"/>
        </w:rPr>
        <w:t>.</w:t>
      </w:r>
    </w:p>
    <w:p w14:paraId="488FDDF8" w14:textId="149DB230" w:rsidR="00291BF7" w:rsidRPr="00850C3C" w:rsidRDefault="00291BF7" w:rsidP="00B75637">
      <w:pPr>
        <w:pStyle w:val="ListParagraph"/>
        <w:numPr>
          <w:ilvl w:val="0"/>
          <w:numId w:val="4"/>
        </w:numPr>
        <w:ind w:right="-613"/>
        <w:jc w:val="both"/>
        <w:rPr>
          <w:rFonts w:ascii="Times New Roman" w:eastAsia="Lora Medium" w:hAnsi="Times New Roman" w:cs="Times New Roman"/>
          <w:color w:val="FF0000"/>
          <w:sz w:val="26"/>
          <w:szCs w:val="26"/>
        </w:rPr>
      </w:pP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Tuyến: 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TP. HCM –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Mông</w:t>
      </w:r>
      <w:proofErr w:type="spellEnd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Cổ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- TP. HCM.</w:t>
      </w:r>
    </w:p>
    <w:p w14:paraId="52435313" w14:textId="2E175E86" w:rsidR="00291BF7" w:rsidRPr="00850C3C" w:rsidRDefault="00291BF7" w:rsidP="00B75637">
      <w:pPr>
        <w:pStyle w:val="ListParagraph"/>
        <w:numPr>
          <w:ilvl w:val="0"/>
          <w:numId w:val="4"/>
        </w:numPr>
        <w:ind w:right="-613"/>
        <w:jc w:val="both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khởi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14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tháng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06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năm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202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6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.</w:t>
      </w:r>
    </w:p>
    <w:p w14:paraId="7BD6F3E3" w14:textId="2430750A" w:rsidR="00291BF7" w:rsidRPr="00850C3C" w:rsidRDefault="00291BF7" w:rsidP="00B75637">
      <w:pPr>
        <w:pStyle w:val="ListParagraph"/>
        <w:numPr>
          <w:ilvl w:val="0"/>
          <w:numId w:val="4"/>
        </w:numPr>
        <w:ind w:right="-613"/>
        <w:jc w:val="both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kết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thúc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21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tháng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06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năm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202</w:t>
      </w:r>
      <w:r w:rsidR="00A53240">
        <w:rPr>
          <w:rFonts w:ascii="Times New Roman" w:eastAsia="Lora Medium" w:hAnsi="Times New Roman" w:cs="Times New Roman"/>
          <w:color w:val="FF0000"/>
          <w:sz w:val="26"/>
          <w:szCs w:val="26"/>
        </w:rPr>
        <w:t>6</w:t>
      </w:r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.</w:t>
      </w:r>
    </w:p>
    <w:p w14:paraId="00575291" w14:textId="77777777" w:rsidR="00291BF7" w:rsidRPr="00850C3C" w:rsidRDefault="00291BF7" w:rsidP="00B75637">
      <w:pPr>
        <w:pStyle w:val="ListParagraph"/>
        <w:numPr>
          <w:ilvl w:val="0"/>
          <w:numId w:val="4"/>
        </w:numPr>
        <w:ind w:right="-613"/>
        <w:jc w:val="both"/>
        <w:rPr>
          <w:rFonts w:ascii="Times New Roman" w:eastAsia="Lora Medium" w:hAnsi="Times New Roman" w:cs="Times New Roman"/>
          <w:color w:val="FF0000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Đón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tiễn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chỉ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Sân</w:t>
      </w:r>
      <w:proofErr w:type="spellEnd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bay Tân Sơn </w:t>
      </w:r>
      <w:proofErr w:type="spellStart"/>
      <w:r w:rsidRPr="00850C3C">
        <w:rPr>
          <w:rFonts w:ascii="Times New Roman" w:eastAsia="Lora Medium" w:hAnsi="Times New Roman" w:cs="Times New Roman"/>
          <w:color w:val="FF0000"/>
          <w:sz w:val="26"/>
          <w:szCs w:val="26"/>
        </w:rPr>
        <w:t>Nhất</w:t>
      </w:r>
      <w:proofErr w:type="spellEnd"/>
    </w:p>
    <w:p w14:paraId="310724F9" w14:textId="77777777" w:rsidR="00291BF7" w:rsidRPr="00850C3C" w:rsidRDefault="00291BF7" w:rsidP="00B75637">
      <w:pPr>
        <w:pStyle w:val="ListParagraph"/>
        <w:numPr>
          <w:ilvl w:val="0"/>
          <w:numId w:val="4"/>
        </w:numPr>
        <w:ind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: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theo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tour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đính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kèm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7A2222F2" w14:textId="77777777" w:rsidR="00447BC7" w:rsidRPr="00447BC7" w:rsidRDefault="00291BF7" w:rsidP="00447BC7">
      <w:pPr>
        <w:ind w:left="-180"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r w:rsidRPr="00850C3C">
        <w:rPr>
          <w:rFonts w:ascii="Times New Roman" w:eastAsia="Lora Medium" w:hAnsi="Times New Roman" w:cs="Times New Roman"/>
          <w:b/>
          <w:bCs/>
          <w:sz w:val="26"/>
          <w:szCs w:val="26"/>
        </w:rPr>
        <w:t xml:space="preserve">* </w:t>
      </w:r>
      <w:proofErr w:type="spellStart"/>
      <w:r w:rsidRPr="00850C3C">
        <w:rPr>
          <w:rFonts w:ascii="Times New Roman" w:eastAsia="Lora Medium" w:hAnsi="Times New Roman" w:cs="Times New Roman"/>
          <w:b/>
          <w:bCs/>
          <w:sz w:val="26"/>
          <w:szCs w:val="26"/>
        </w:rPr>
        <w:t>Ghi</w:t>
      </w:r>
      <w:proofErr w:type="spellEnd"/>
      <w:r w:rsidRPr="00850C3C">
        <w:rPr>
          <w:rFonts w:ascii="Times New Roman" w:eastAsia="Lora Medium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b/>
          <w:bCs/>
          <w:sz w:val="26"/>
          <w:szCs w:val="26"/>
        </w:rPr>
        <w:t>chú</w:t>
      </w:r>
      <w:proofErr w:type="spellEnd"/>
      <w:r w:rsidRPr="00850C3C">
        <w:rPr>
          <w:rFonts w:ascii="Times New Roman" w:eastAsia="Lora Medium" w:hAnsi="Times New Roman" w:cs="Times New Roman"/>
          <w:b/>
          <w:bCs/>
          <w:sz w:val="26"/>
          <w:szCs w:val="26"/>
        </w:rPr>
        <w:t>: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Thời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khởi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kết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thúc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giá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trị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khảo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.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phải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báo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A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trước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2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kì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hoạt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động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nào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sau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chuyến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đòi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hỏi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thời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phải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chính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xác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  <w:r w:rsidR="00447BC7">
        <w:rPr>
          <w:rFonts w:ascii="Times New Roman" w:eastAsia="Lora Medium" w:hAnsi="Times New Roman" w:cs="Times New Roman"/>
          <w:sz w:val="26"/>
          <w:szCs w:val="26"/>
        </w:rPr>
        <w:br w:type="page"/>
      </w:r>
    </w:p>
    <w:p w14:paraId="0AA398E0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lastRenderedPageBreak/>
        <w:t>CHI TIẾT DỊCH VỤ:</w:t>
      </w:r>
    </w:p>
    <w:p w14:paraId="412C7FB3" w14:textId="77777777" w:rsidR="00291BF7" w:rsidRPr="00850C3C" w:rsidRDefault="00291BF7" w:rsidP="00B75637">
      <w:pPr>
        <w:ind w:left="-567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2.1 Các chi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phí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bao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gồm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trong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giá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tour:</w:t>
      </w:r>
    </w:p>
    <w:p w14:paraId="632BC3F3" w14:textId="77777777" w:rsidR="00291BF7" w:rsidRPr="00850C3C" w:rsidRDefault="00291BF7" w:rsidP="00B75637">
      <w:pPr>
        <w:ind w:left="-426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2.1.1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Vận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chuyển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p w14:paraId="21093DE3" w14:textId="1120470B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Xe: </w:t>
      </w: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Xe du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lịch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đời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mới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r w:rsidR="00296616" w:rsidRP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Lexus LX570</w:t>
      </w: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có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trang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bị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máy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lạnh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, 4 </w:t>
      </w:r>
      <w:proofErr w:type="spellStart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khách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/</w:t>
      </w:r>
      <w:proofErr w:type="spellStart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xe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7A97E38F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bay: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574"/>
        <w:gridCol w:w="1683"/>
        <w:gridCol w:w="1553"/>
        <w:gridCol w:w="1676"/>
        <w:gridCol w:w="2087"/>
        <w:gridCol w:w="2626"/>
      </w:tblGrid>
      <w:tr w:rsidR="00291BF7" w:rsidRPr="00850C3C" w14:paraId="720DE3E9" w14:textId="77777777" w:rsidTr="00872C6B">
        <w:tc>
          <w:tcPr>
            <w:tcW w:w="1574" w:type="dxa"/>
            <w:vAlign w:val="center"/>
          </w:tcPr>
          <w:p w14:paraId="3001EAB3" w14:textId="77777777" w:rsidR="00291BF7" w:rsidRPr="00850C3C" w:rsidRDefault="007505C0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1683" w:type="dxa"/>
            <w:vAlign w:val="center"/>
          </w:tcPr>
          <w:p w14:paraId="54959158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bay</w:t>
            </w:r>
          </w:p>
        </w:tc>
        <w:tc>
          <w:tcPr>
            <w:tcW w:w="1553" w:type="dxa"/>
            <w:vAlign w:val="center"/>
          </w:tcPr>
          <w:p w14:paraId="08F5BF47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Hãng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676" w:type="dxa"/>
            <w:vAlign w:val="center"/>
          </w:tcPr>
          <w:p w14:paraId="56B7C642" w14:textId="77777777" w:rsidR="00291BF7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  <w:p w14:paraId="633DA60B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chuyến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bay</w:t>
            </w:r>
          </w:p>
        </w:tc>
        <w:tc>
          <w:tcPr>
            <w:tcW w:w="2087" w:type="dxa"/>
            <w:vAlign w:val="center"/>
          </w:tcPr>
          <w:p w14:paraId="4F17EC8E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bay</w:t>
            </w:r>
          </w:p>
          <w:p w14:paraId="63DAE763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626" w:type="dxa"/>
            <w:vAlign w:val="center"/>
          </w:tcPr>
          <w:p w14:paraId="5FEBBF11" w14:textId="77777777" w:rsidR="00291BF7" w:rsidRPr="00850C3C" w:rsidRDefault="00291BF7" w:rsidP="003B0A38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lý</w:t>
            </w:r>
            <w:proofErr w:type="spellEnd"/>
          </w:p>
        </w:tc>
      </w:tr>
      <w:tr w:rsidR="00296616" w:rsidRPr="00850C3C" w14:paraId="602E8260" w14:textId="77777777" w:rsidTr="00872C6B">
        <w:tc>
          <w:tcPr>
            <w:tcW w:w="1574" w:type="dxa"/>
            <w:vMerge w:val="restart"/>
            <w:vAlign w:val="center"/>
          </w:tcPr>
          <w:p w14:paraId="19ED61B3" w14:textId="77777777" w:rsidR="00296616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Chuyến</w:t>
            </w:r>
            <w:proofErr w:type="spellEnd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đi</w:t>
            </w:r>
            <w:proofErr w:type="spellEnd"/>
          </w:p>
          <w:p w14:paraId="42C9D3D6" w14:textId="45B5E069" w:rsidR="00296616" w:rsidRPr="00850C3C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(14/06/2026)</w:t>
            </w:r>
          </w:p>
        </w:tc>
        <w:tc>
          <w:tcPr>
            <w:tcW w:w="1683" w:type="dxa"/>
            <w:vAlign w:val="center"/>
          </w:tcPr>
          <w:p w14:paraId="53D0A157" w14:textId="77777777" w:rsidR="00296616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TP.HCM-</w:t>
            </w:r>
          </w:p>
          <w:p w14:paraId="05CA7654" w14:textId="6EC3A63F" w:rsidR="00296616" w:rsidRPr="000E6D90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Hồng Kông</w:t>
            </w:r>
          </w:p>
        </w:tc>
        <w:tc>
          <w:tcPr>
            <w:tcW w:w="1553" w:type="dxa"/>
          </w:tcPr>
          <w:p w14:paraId="432A2153" w14:textId="635C8498" w:rsidR="00296616" w:rsidRPr="000E6D90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Cathay Pacific</w:t>
            </w:r>
          </w:p>
        </w:tc>
        <w:tc>
          <w:tcPr>
            <w:tcW w:w="1676" w:type="dxa"/>
            <w:vAlign w:val="center"/>
          </w:tcPr>
          <w:p w14:paraId="424D3875" w14:textId="34E28DFA" w:rsidR="00296616" w:rsidRPr="000E6D90" w:rsidRDefault="00296616" w:rsidP="00D21C9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CX 744</w:t>
            </w:r>
          </w:p>
        </w:tc>
        <w:tc>
          <w:tcPr>
            <w:tcW w:w="2087" w:type="dxa"/>
          </w:tcPr>
          <w:p w14:paraId="277BA909" w14:textId="2A5161CC" w:rsidR="00296616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06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5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5-1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40</w:t>
            </w:r>
          </w:p>
          <w:p w14:paraId="4E109184" w14:textId="269F0992" w:rsidR="00296616" w:rsidRPr="000E6D90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(2 giờ 45 phút)</w:t>
            </w:r>
          </w:p>
        </w:tc>
        <w:tc>
          <w:tcPr>
            <w:tcW w:w="2626" w:type="dxa"/>
          </w:tcPr>
          <w:p w14:paraId="6CAB4739" w14:textId="77777777" w:rsidR="00296616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xách tay 7kg+ </w:t>
            </w:r>
          </w:p>
          <w:p w14:paraId="01D8407C" w14:textId="35997D68" w:rsidR="00296616" w:rsidRPr="007505C0" w:rsidRDefault="00296616" w:rsidP="00B7563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ký gửi 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23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kg </w:t>
            </w:r>
          </w:p>
        </w:tc>
      </w:tr>
      <w:tr w:rsidR="00296616" w:rsidRPr="00850C3C" w14:paraId="71702ED4" w14:textId="77777777" w:rsidTr="00872C6B">
        <w:tc>
          <w:tcPr>
            <w:tcW w:w="1574" w:type="dxa"/>
            <w:vMerge/>
            <w:vAlign w:val="center"/>
          </w:tcPr>
          <w:p w14:paraId="683EB366" w14:textId="6D6F06EA" w:rsidR="00296616" w:rsidRPr="00850C3C" w:rsidRDefault="00296616" w:rsidP="00296616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683" w:type="dxa"/>
            <w:vAlign w:val="center"/>
          </w:tcPr>
          <w:p w14:paraId="77E1FE70" w14:textId="531FE11C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Hồng Kông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-</w:t>
            </w:r>
          </w:p>
          <w:p w14:paraId="48754611" w14:textId="69234252" w:rsidR="00296616" w:rsidRPr="00C65CD7" w:rsidRDefault="00296616" w:rsidP="00C65CD7">
            <w:pPr>
              <w:jc w:val="center"/>
              <w:rPr>
                <w:rFonts w:ascii="Times New Roman" w:eastAsia="Lora Medium" w:hAnsi="Times New Roman" w:cs="Times New Roman"/>
                <w:bCs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bCs/>
                <w:color w:val="FF0000"/>
                <w:sz w:val="26"/>
                <w:szCs w:val="26"/>
                <w:lang w:val="en-VN"/>
              </w:rPr>
              <w:t>Ulaanbaatar</w:t>
            </w:r>
          </w:p>
        </w:tc>
        <w:tc>
          <w:tcPr>
            <w:tcW w:w="1553" w:type="dxa"/>
          </w:tcPr>
          <w:p w14:paraId="560DD73C" w14:textId="14ED7449" w:rsidR="00296616" w:rsidRPr="000E6D90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Mongolian Airlines</w:t>
            </w:r>
          </w:p>
        </w:tc>
        <w:tc>
          <w:tcPr>
            <w:tcW w:w="1676" w:type="dxa"/>
            <w:vAlign w:val="center"/>
          </w:tcPr>
          <w:p w14:paraId="6C070990" w14:textId="3D95094E" w:rsidR="00296616" w:rsidRPr="000E6D90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OM</w:t>
            </w: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 298</w:t>
            </w:r>
          </w:p>
        </w:tc>
        <w:tc>
          <w:tcPr>
            <w:tcW w:w="2087" w:type="dxa"/>
          </w:tcPr>
          <w:p w14:paraId="2EB72279" w14:textId="3031FCE2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12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5-1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6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45</w:t>
            </w:r>
          </w:p>
          <w:p w14:paraId="6506C150" w14:textId="6E50A365" w:rsidR="00296616" w:rsidRPr="000E6D90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(4 giờ 40 phút)</w:t>
            </w:r>
          </w:p>
        </w:tc>
        <w:tc>
          <w:tcPr>
            <w:tcW w:w="2626" w:type="dxa"/>
          </w:tcPr>
          <w:p w14:paraId="69DFA2DD" w14:textId="77777777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xách tay 7kg+ </w:t>
            </w:r>
          </w:p>
          <w:p w14:paraId="4F32F866" w14:textId="4377E707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ký gửi 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23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kg </w:t>
            </w:r>
          </w:p>
        </w:tc>
      </w:tr>
      <w:tr w:rsidR="00296616" w:rsidRPr="00850C3C" w14:paraId="35519640" w14:textId="77777777" w:rsidTr="00872C6B">
        <w:tc>
          <w:tcPr>
            <w:tcW w:w="1574" w:type="dxa"/>
            <w:vMerge w:val="restart"/>
            <w:vAlign w:val="center"/>
          </w:tcPr>
          <w:p w14:paraId="734C98F5" w14:textId="77777777" w:rsidR="00296616" w:rsidRDefault="00296616" w:rsidP="00C65CD7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Chuyến</w:t>
            </w:r>
            <w:proofErr w:type="spellEnd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về</w:t>
            </w:r>
            <w:proofErr w:type="spellEnd"/>
          </w:p>
          <w:p w14:paraId="5C94D80D" w14:textId="6AFEF637" w:rsidR="00296616" w:rsidRPr="00850C3C" w:rsidRDefault="00296616" w:rsidP="00C65CD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(21/06/2026)</w:t>
            </w:r>
          </w:p>
        </w:tc>
        <w:tc>
          <w:tcPr>
            <w:tcW w:w="1683" w:type="dxa"/>
            <w:vAlign w:val="center"/>
          </w:tcPr>
          <w:p w14:paraId="61F16E03" w14:textId="40093C8C" w:rsidR="00296616" w:rsidRPr="000E6D9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bCs/>
                <w:color w:val="FF0000"/>
                <w:sz w:val="26"/>
                <w:szCs w:val="26"/>
                <w:lang w:val="en-VN"/>
              </w:rPr>
              <w:t>Ulaanbaatar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 -Hồng Kông</w:t>
            </w:r>
          </w:p>
        </w:tc>
        <w:tc>
          <w:tcPr>
            <w:tcW w:w="1553" w:type="dxa"/>
          </w:tcPr>
          <w:p w14:paraId="061654C4" w14:textId="7492D52E" w:rsidR="00296616" w:rsidRPr="000E6D90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Mongolian Airlines</w:t>
            </w:r>
          </w:p>
        </w:tc>
        <w:tc>
          <w:tcPr>
            <w:tcW w:w="1676" w:type="dxa"/>
            <w:vAlign w:val="center"/>
          </w:tcPr>
          <w:p w14:paraId="21BE975B" w14:textId="77777777" w:rsidR="00296616" w:rsidRPr="00D21C9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DR505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1</w:t>
            </w:r>
          </w:p>
        </w:tc>
        <w:tc>
          <w:tcPr>
            <w:tcW w:w="2087" w:type="dxa"/>
          </w:tcPr>
          <w:p w14:paraId="075D243A" w14:textId="1D45DA4C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06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20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-1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55</w:t>
            </w:r>
          </w:p>
          <w:p w14:paraId="3C030A82" w14:textId="0F499533" w:rsidR="00296616" w:rsidRPr="00850C3C" w:rsidRDefault="00296616" w:rsidP="00C65CD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(4 giờ 35 phút)</w:t>
            </w:r>
          </w:p>
        </w:tc>
        <w:tc>
          <w:tcPr>
            <w:tcW w:w="2626" w:type="dxa"/>
          </w:tcPr>
          <w:p w14:paraId="5BB6EED2" w14:textId="77777777" w:rsidR="00296616" w:rsidRDefault="00296616" w:rsidP="00C65CD7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xách tay 7kg+ </w:t>
            </w:r>
          </w:p>
          <w:p w14:paraId="13F4E714" w14:textId="77777777" w:rsidR="00296616" w:rsidRPr="00850C3C" w:rsidRDefault="00296616" w:rsidP="00C65CD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1 kiện ký gửi 15kg</w:t>
            </w:r>
          </w:p>
        </w:tc>
      </w:tr>
      <w:tr w:rsidR="00296616" w:rsidRPr="00850C3C" w14:paraId="38801EEC" w14:textId="77777777" w:rsidTr="00872C6B">
        <w:tc>
          <w:tcPr>
            <w:tcW w:w="1574" w:type="dxa"/>
            <w:vMerge/>
            <w:vAlign w:val="center"/>
          </w:tcPr>
          <w:p w14:paraId="03FFE6B9" w14:textId="5F98F695" w:rsidR="00296616" w:rsidRPr="00850C3C" w:rsidRDefault="00296616" w:rsidP="00296616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683" w:type="dxa"/>
            <w:vAlign w:val="center"/>
          </w:tcPr>
          <w:p w14:paraId="0B42EDF3" w14:textId="5462763E" w:rsidR="00296616" w:rsidRPr="000E6D9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Hồng Kông-</w:t>
            </w:r>
            <w:r w:rsidRPr="000E6D9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 TP.HCM</w:t>
            </w:r>
          </w:p>
        </w:tc>
        <w:tc>
          <w:tcPr>
            <w:tcW w:w="1553" w:type="dxa"/>
          </w:tcPr>
          <w:p w14:paraId="21AF333C" w14:textId="2B84D32E" w:rsidR="00296616" w:rsidRPr="000E6D9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Cathay Pacific</w:t>
            </w:r>
          </w:p>
        </w:tc>
        <w:tc>
          <w:tcPr>
            <w:tcW w:w="1676" w:type="dxa"/>
            <w:vAlign w:val="center"/>
          </w:tcPr>
          <w:p w14:paraId="594D41DD" w14:textId="14A5D682" w:rsidR="00296616" w:rsidRPr="000E6D9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C65CD7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CX 7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69</w:t>
            </w:r>
          </w:p>
        </w:tc>
        <w:tc>
          <w:tcPr>
            <w:tcW w:w="2087" w:type="dxa"/>
          </w:tcPr>
          <w:p w14:paraId="73C5DD32" w14:textId="7AC44A50" w:rsidR="00296616" w:rsidRPr="007505C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1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5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35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-1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7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:2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 </w:t>
            </w:r>
          </w:p>
          <w:p w14:paraId="03E4968D" w14:textId="437D0B1C" w:rsidR="00296616" w:rsidRPr="007505C0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(02 giờ 45 phút)</w:t>
            </w:r>
          </w:p>
        </w:tc>
        <w:tc>
          <w:tcPr>
            <w:tcW w:w="2626" w:type="dxa"/>
          </w:tcPr>
          <w:p w14:paraId="74678ADA" w14:textId="77777777" w:rsidR="00296616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 xml:space="preserve">1 kiện xách tay 7kg+ </w:t>
            </w:r>
          </w:p>
          <w:p w14:paraId="73705BD6" w14:textId="4346BF03" w:rsidR="00296616" w:rsidRDefault="00296616" w:rsidP="00296616">
            <w:pP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0</w:t>
            </w:r>
            <w:r w:rsidRPr="007505C0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  <w:lang w:val="en-VN"/>
              </w:rPr>
              <w:t>1 kiện ký gửi 15kg</w:t>
            </w:r>
          </w:p>
        </w:tc>
      </w:tr>
    </w:tbl>
    <w:p w14:paraId="15FDE0A1" w14:textId="77777777" w:rsidR="00291BF7" w:rsidRPr="00850C3C" w:rsidRDefault="00291BF7" w:rsidP="00B75637">
      <w:pPr>
        <w:ind w:left="-426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*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Ghi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chú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>:</w:t>
      </w:r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Giờ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bay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xác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nhận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bởi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xuất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bay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bởi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vì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l</w:t>
      </w:r>
      <w:r w:rsidR="00AF41C0">
        <w:rPr>
          <w:rFonts w:ascii="Times New Roman" w:eastAsia="Lora" w:hAnsi="Times New Roman" w:cs="Times New Roman"/>
          <w:bCs/>
          <w:sz w:val="26"/>
          <w:szCs w:val="26"/>
        </w:rPr>
        <w:t>ý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khả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Cs/>
          <w:sz w:val="26"/>
          <w:szCs w:val="26"/>
        </w:rPr>
        <w:t>kháng</w:t>
      </w:r>
      <w:proofErr w:type="spellEnd"/>
      <w:r w:rsidRPr="00850C3C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79F4FFD" w14:textId="77777777" w:rsidR="00291BF7" w:rsidRPr="00850C3C" w:rsidRDefault="00291BF7" w:rsidP="00B75637">
      <w:pPr>
        <w:ind w:left="-426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2.1.2 Lưu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trú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6132" w:type="pct"/>
        <w:tblInd w:w="-998" w:type="dxa"/>
        <w:tblLook w:val="04A0" w:firstRow="1" w:lastRow="0" w:firstColumn="1" w:lastColumn="0" w:noHBand="0" w:noVBand="1"/>
      </w:tblPr>
      <w:tblGrid>
        <w:gridCol w:w="4397"/>
        <w:gridCol w:w="3969"/>
        <w:gridCol w:w="2691"/>
      </w:tblGrid>
      <w:tr w:rsidR="00291BF7" w:rsidRPr="00850C3C" w14:paraId="7890C05A" w14:textId="77777777" w:rsidTr="00FB45E7">
        <w:trPr>
          <w:trHeight w:val="393"/>
        </w:trPr>
        <w:tc>
          <w:tcPr>
            <w:tcW w:w="1988" w:type="pct"/>
            <w:vAlign w:val="center"/>
          </w:tcPr>
          <w:p w14:paraId="45CC6C09" w14:textId="77777777" w:rsidR="00291BF7" w:rsidRPr="00850C3C" w:rsidRDefault="00291BF7" w:rsidP="00B7563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795" w:type="pct"/>
            <w:vAlign w:val="center"/>
          </w:tcPr>
          <w:p w14:paraId="4E5967EA" w14:textId="77777777" w:rsidR="00291BF7" w:rsidRPr="00850C3C" w:rsidRDefault="00291BF7" w:rsidP="00B7563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217" w:type="pct"/>
          </w:tcPr>
          <w:p w14:paraId="56F46342" w14:textId="77777777" w:rsidR="00291BF7" w:rsidRPr="00850C3C" w:rsidRDefault="00291BF7" w:rsidP="00B75637">
            <w:pP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296616" w:rsidRPr="00850C3C" w14:paraId="5E999327" w14:textId="77777777" w:rsidTr="00FB45E7">
        <w:trPr>
          <w:trHeight w:val="736"/>
        </w:trPr>
        <w:tc>
          <w:tcPr>
            <w:tcW w:w="1988" w:type="pct"/>
            <w:vAlign w:val="center"/>
          </w:tcPr>
          <w:p w14:paraId="643033AE" w14:textId="130B574C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296616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 xml:space="preserve">ULAANBAATAR </w:t>
            </w:r>
            <w:r w:rsidRPr="00921008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(3 đêm)</w:t>
            </w:r>
          </w:p>
        </w:tc>
        <w:tc>
          <w:tcPr>
            <w:tcW w:w="1795" w:type="pct"/>
            <w:vAlign w:val="center"/>
          </w:tcPr>
          <w:p w14:paraId="283B8523" w14:textId="77777777" w:rsidR="00296616" w:rsidRPr="00E07FD3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</w:pPr>
            <w:proofErr w:type="spellStart"/>
            <w:r w:rsidRPr="00E07FD3"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Khách</w:t>
            </w:r>
            <w:proofErr w:type="spellEnd"/>
            <w:r w:rsidRPr="00E07FD3"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07FD3"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sạn</w:t>
            </w:r>
            <w:proofErr w:type="spellEnd"/>
            <w:r w:rsidRPr="00E07FD3"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 xml:space="preserve"> 4*</w:t>
            </w:r>
          </w:p>
        </w:tc>
        <w:tc>
          <w:tcPr>
            <w:tcW w:w="1217" w:type="pct"/>
            <w:vMerge w:val="restart"/>
            <w:vAlign w:val="center"/>
          </w:tcPr>
          <w:p w14:paraId="0E6F4AE9" w14:textId="77777777" w:rsidR="00296616" w:rsidRPr="00850C3C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 xml:space="preserve">2 </w:t>
            </w:r>
            <w:proofErr w:type="spellStart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khách</w:t>
            </w:r>
            <w:proofErr w:type="spellEnd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850C3C">
              <w:rPr>
                <w:rFonts w:ascii="Times New Roman" w:eastAsia="Lora" w:hAnsi="Times New Roman" w:cs="Times New Roman"/>
                <w:bCs/>
                <w:sz w:val="26"/>
                <w:szCs w:val="26"/>
              </w:rPr>
              <w:t>phòng</w:t>
            </w:r>
            <w:proofErr w:type="spellEnd"/>
          </w:p>
        </w:tc>
      </w:tr>
      <w:tr w:rsidR="00296616" w:rsidRPr="00850C3C" w14:paraId="2D2810BC" w14:textId="77777777" w:rsidTr="00FB45E7">
        <w:trPr>
          <w:trHeight w:val="736"/>
        </w:trPr>
        <w:tc>
          <w:tcPr>
            <w:tcW w:w="1988" w:type="pct"/>
            <w:vAlign w:val="center"/>
          </w:tcPr>
          <w:p w14:paraId="44AF1616" w14:textId="2BEAF2B9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296616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 xml:space="preserve">KHARKHORIN </w:t>
            </w:r>
            <w:r w:rsidRPr="00921008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(1 đêm)</w:t>
            </w:r>
          </w:p>
        </w:tc>
        <w:tc>
          <w:tcPr>
            <w:tcW w:w="1795" w:type="pct"/>
            <w:vAlign w:val="center"/>
          </w:tcPr>
          <w:p w14:paraId="0BEF1872" w14:textId="4985E291" w:rsidR="00296616" w:rsidRPr="00E07FD3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Lều</w:t>
            </w:r>
            <w:proofErr w:type="spellEnd"/>
            <w:r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 xml:space="preserve"> Yurt</w:t>
            </w:r>
          </w:p>
        </w:tc>
        <w:tc>
          <w:tcPr>
            <w:tcW w:w="1217" w:type="pct"/>
            <w:vMerge/>
          </w:tcPr>
          <w:p w14:paraId="6E8987B5" w14:textId="77777777" w:rsidR="00296616" w:rsidRPr="00850C3C" w:rsidRDefault="00296616" w:rsidP="00B75637">
            <w:pPr>
              <w:ind w:right="-613"/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</w:tr>
      <w:tr w:rsidR="00296616" w:rsidRPr="00850C3C" w14:paraId="1D6F03F0" w14:textId="77777777" w:rsidTr="00FB45E7">
        <w:trPr>
          <w:trHeight w:val="736"/>
        </w:trPr>
        <w:tc>
          <w:tcPr>
            <w:tcW w:w="1988" w:type="pct"/>
            <w:vAlign w:val="center"/>
          </w:tcPr>
          <w:p w14:paraId="7516B803" w14:textId="3160D931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296616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 xml:space="preserve">ORKHON </w:t>
            </w:r>
            <w:r w:rsidRPr="00921008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(1 đêm)</w:t>
            </w:r>
          </w:p>
          <w:p w14:paraId="039E4261" w14:textId="77777777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</w:p>
        </w:tc>
        <w:tc>
          <w:tcPr>
            <w:tcW w:w="1795" w:type="pct"/>
            <w:vAlign w:val="center"/>
          </w:tcPr>
          <w:p w14:paraId="69653D4E" w14:textId="3243E4FA" w:rsidR="00296616" w:rsidRPr="00E07FD3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Guest House</w:t>
            </w:r>
          </w:p>
        </w:tc>
        <w:tc>
          <w:tcPr>
            <w:tcW w:w="1217" w:type="pct"/>
            <w:vMerge/>
          </w:tcPr>
          <w:p w14:paraId="6BEDD0C5" w14:textId="77777777" w:rsidR="00296616" w:rsidRPr="00850C3C" w:rsidRDefault="00296616" w:rsidP="00B75637">
            <w:pPr>
              <w:ind w:right="-613"/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</w:tr>
      <w:tr w:rsidR="00296616" w:rsidRPr="00850C3C" w14:paraId="3FB23B78" w14:textId="77777777" w:rsidTr="00FB45E7">
        <w:trPr>
          <w:trHeight w:val="736"/>
        </w:trPr>
        <w:tc>
          <w:tcPr>
            <w:tcW w:w="1988" w:type="pct"/>
            <w:vAlign w:val="center"/>
          </w:tcPr>
          <w:p w14:paraId="5CF433C4" w14:textId="287EB894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296616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TSENKHER</w:t>
            </w:r>
            <w:r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 xml:space="preserve"> </w:t>
            </w:r>
            <w:r w:rsidRPr="00921008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(1 đêm)</w:t>
            </w:r>
          </w:p>
        </w:tc>
        <w:tc>
          <w:tcPr>
            <w:tcW w:w="1795" w:type="pct"/>
            <w:vAlign w:val="center"/>
          </w:tcPr>
          <w:p w14:paraId="1F72C79D" w14:textId="52019279" w:rsidR="00296616" w:rsidRPr="00E07FD3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Guest House</w:t>
            </w:r>
          </w:p>
        </w:tc>
        <w:tc>
          <w:tcPr>
            <w:tcW w:w="1217" w:type="pct"/>
            <w:vMerge/>
          </w:tcPr>
          <w:p w14:paraId="11608A9C" w14:textId="77777777" w:rsidR="00296616" w:rsidRPr="00850C3C" w:rsidRDefault="00296616" w:rsidP="00B75637">
            <w:pPr>
              <w:ind w:right="-613"/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</w:tr>
      <w:tr w:rsidR="00296616" w:rsidRPr="00850C3C" w14:paraId="0C9D4E11" w14:textId="77777777" w:rsidTr="00FB45E7">
        <w:trPr>
          <w:trHeight w:val="736"/>
        </w:trPr>
        <w:tc>
          <w:tcPr>
            <w:tcW w:w="1988" w:type="pct"/>
            <w:vAlign w:val="center"/>
          </w:tcPr>
          <w:p w14:paraId="12F788EC" w14:textId="2F81FAC9" w:rsidR="00296616" w:rsidRPr="00921008" w:rsidRDefault="00296616" w:rsidP="00B75637">
            <w:pPr>
              <w:jc w:val="center"/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</w:pPr>
            <w:r w:rsidRPr="00296616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UGII</w:t>
            </w:r>
            <w:r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 xml:space="preserve"> </w:t>
            </w:r>
            <w:r w:rsidRPr="00921008">
              <w:rPr>
                <w:rFonts w:ascii="Times New Roman" w:eastAsia="Lora" w:hAnsi="Times New Roman" w:cs="Times New Roman"/>
                <w:color w:val="FF0000"/>
                <w:sz w:val="26"/>
                <w:szCs w:val="26"/>
                <w:lang w:val="en-VN"/>
              </w:rPr>
              <w:t>(1 đêm)</w:t>
            </w:r>
          </w:p>
        </w:tc>
        <w:tc>
          <w:tcPr>
            <w:tcW w:w="1795" w:type="pct"/>
            <w:vAlign w:val="center"/>
          </w:tcPr>
          <w:p w14:paraId="3D4C8C8B" w14:textId="215CFDA2" w:rsidR="00296616" w:rsidRPr="00E07FD3" w:rsidRDefault="00296616" w:rsidP="00B75637">
            <w:pPr>
              <w:jc w:val="center"/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Lora" w:hAnsi="Times New Roman" w:cs="Times New Roman"/>
                <w:bCs/>
                <w:color w:val="FF0000"/>
                <w:sz w:val="26"/>
                <w:szCs w:val="26"/>
              </w:rPr>
              <w:t>Guest House</w:t>
            </w:r>
          </w:p>
        </w:tc>
        <w:tc>
          <w:tcPr>
            <w:tcW w:w="1217" w:type="pct"/>
            <w:vMerge/>
          </w:tcPr>
          <w:p w14:paraId="3CB87CEC" w14:textId="77777777" w:rsidR="00296616" w:rsidRPr="00850C3C" w:rsidRDefault="00296616" w:rsidP="00B75637">
            <w:pPr>
              <w:ind w:right="-613"/>
              <w:jc w:val="center"/>
              <w:rPr>
                <w:rFonts w:ascii="Times New Roman" w:eastAsia="Lora" w:hAnsi="Times New Roman" w:cs="Times New Roman"/>
                <w:bCs/>
                <w:sz w:val="26"/>
                <w:szCs w:val="26"/>
              </w:rPr>
            </w:pPr>
          </w:p>
        </w:tc>
      </w:tr>
    </w:tbl>
    <w:p w14:paraId="46F6D718" w14:textId="77777777" w:rsidR="00291BF7" w:rsidRPr="00D21C96" w:rsidRDefault="00291BF7" w:rsidP="00B75637">
      <w:pPr>
        <w:ind w:left="-426" w:right="-613"/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</w:pPr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2.1.3 </w:t>
      </w:r>
      <w:proofErr w:type="spellStart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Ăn</w:t>
      </w:r>
      <w:proofErr w:type="spellEnd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uống</w:t>
      </w:r>
      <w:proofErr w:type="spellEnd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:</w:t>
      </w:r>
    </w:p>
    <w:p w14:paraId="06A68372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Tất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cả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các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bữa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ăn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theo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chương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trình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tour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đính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kèm</w:t>
      </w:r>
      <w:proofErr w:type="spellEnd"/>
      <w:r w:rsidR="00C84566"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3D0D6A15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Nước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uống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: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Nước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suối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đóng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chai 2 chai 0.5L/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người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/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ngày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39A46C05" w14:textId="0ECFF04F" w:rsidR="00C84566" w:rsidRPr="00296616" w:rsidRDefault="00291BF7" w:rsidP="00296616">
      <w:pPr>
        <w:ind w:left="-426" w:right="-613"/>
        <w:jc w:val="both"/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</w:pPr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2.1.4 Các </w:t>
      </w:r>
      <w:proofErr w:type="spellStart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dịch</w:t>
      </w:r>
      <w:proofErr w:type="spellEnd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vụ</w:t>
      </w:r>
      <w:proofErr w:type="spellEnd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khác</w:t>
      </w:r>
      <w:proofErr w:type="spellEnd"/>
      <w:r w:rsidRPr="00D21C96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:</w:t>
      </w:r>
    </w:p>
    <w:p w14:paraId="73D0D6A0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Bảo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hiểm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du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lịch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quốc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tế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với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mức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bồi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thường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thiệt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hại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tối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đa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50000 USD/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khách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2DC6BE06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Hướng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dẫn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viên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du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lịch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địa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phương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và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trưởng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đoàn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r w:rsidR="007C6347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Việt Nam</w:t>
      </w:r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theo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đoàn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suốt</w:t>
      </w:r>
      <w:proofErr w:type="spellEnd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="007B58F1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chuyến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3C74B66F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Vé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tham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quan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theo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chương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trình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tour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đính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kèm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64879A63" w14:textId="7FD36BCB" w:rsidR="00C07C10" w:rsidRPr="00E07FD3" w:rsidRDefault="00C07C10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Sim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điện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thoại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viễn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thông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sử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dụng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trong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suốt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chuyến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đi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(10 Gb/8 </w:t>
      </w:r>
      <w:proofErr w:type="spellStart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ngày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)</w:t>
      </w:r>
    </w:p>
    <w:p w14:paraId="413AAE8B" w14:textId="77777777" w:rsidR="00291BF7" w:rsidRPr="007C6347" w:rsidRDefault="00291BF7" w:rsidP="00B75637">
      <w:pPr>
        <w:ind w:left="-426" w:right="-613"/>
        <w:jc w:val="both"/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</w:pPr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2.2 Các chi </w:t>
      </w:r>
      <w:proofErr w:type="spellStart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phí</w:t>
      </w:r>
      <w:proofErr w:type="spellEnd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bao </w:t>
      </w:r>
      <w:proofErr w:type="spellStart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gồm</w:t>
      </w:r>
      <w:proofErr w:type="spellEnd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>giá</w:t>
      </w:r>
      <w:proofErr w:type="spellEnd"/>
      <w:r w:rsidRPr="007C6347">
        <w:rPr>
          <w:rFonts w:ascii="Times New Roman" w:eastAsia="Lora" w:hAnsi="Times New Roman" w:cs="Times New Roman"/>
          <w:b/>
          <w:color w:val="000000" w:themeColor="text1"/>
          <w:sz w:val="26"/>
          <w:szCs w:val="26"/>
        </w:rPr>
        <w:t xml:space="preserve"> tour:</w:t>
      </w:r>
    </w:p>
    <w:p w14:paraId="0346D787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Các chi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phí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không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được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liệt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kê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trong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mục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2.1.</w:t>
      </w:r>
    </w:p>
    <w:p w14:paraId="4FC6FF07" w14:textId="77777777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lastRenderedPageBreak/>
        <w:t xml:space="preserve">Các chi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phí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cá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nhân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bao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gồm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nhưng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</w:t>
      </w:r>
      <w:r w:rsidR="00AF41C0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hông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giới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hạn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bởi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: Giặt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ủi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, di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chuyển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không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theo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đoàn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,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giải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trí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không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theo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chương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trình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...</w:t>
      </w:r>
    </w:p>
    <w:p w14:paraId="20329719" w14:textId="60809CF4" w:rsidR="00291BF7" w:rsidRPr="00E07FD3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Phụ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thu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phòng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đơn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: </w:t>
      </w:r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297</w:t>
      </w: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USD/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khách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6042CC0D" w14:textId="6C2589BC" w:rsidR="00291BF7" w:rsidRPr="00296616" w:rsidRDefault="00291BF7" w:rsidP="00296616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Tiền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tip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cho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Hướng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dẫn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viên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và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tài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xế</w:t>
      </w:r>
      <w:proofErr w:type="spellEnd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: </w:t>
      </w:r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100</w:t>
      </w:r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 USD/</w:t>
      </w:r>
      <w:proofErr w:type="spellStart"/>
      <w:r w:rsidRPr="00E07FD3">
        <w:rPr>
          <w:rFonts w:ascii="Times New Roman" w:eastAsia="Lora" w:hAnsi="Times New Roman" w:cs="Times New Roman"/>
          <w:bCs/>
          <w:color w:val="FF0000"/>
          <w:sz w:val="26"/>
          <w:szCs w:val="26"/>
        </w:rPr>
        <w:t>khách</w:t>
      </w:r>
      <w:proofErr w:type="spellEnd"/>
      <w:r w:rsidR="00296616">
        <w:rPr>
          <w:rFonts w:ascii="Times New Roman" w:eastAsia="Lora" w:hAnsi="Times New Roman" w:cs="Times New Roman"/>
          <w:bCs/>
          <w:color w:val="FF0000"/>
          <w:sz w:val="26"/>
          <w:szCs w:val="26"/>
        </w:rPr>
        <w:t>/ Tour</w:t>
      </w:r>
    </w:p>
    <w:p w14:paraId="7D9B087A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t>GIÁ TRỊ HỢP ĐỒNG VÀ SỐ LƯỢNG THÀNH VIÊN THAM GIA:</w:t>
      </w:r>
    </w:p>
    <w:p w14:paraId="3FA136E4" w14:textId="77777777" w:rsidR="00291BF7" w:rsidRPr="00850C3C" w:rsidRDefault="00291BF7" w:rsidP="00B75637">
      <w:pPr>
        <w:ind w:left="-567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3.1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Giá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trị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hợp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đồng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(VND):</w:t>
      </w:r>
    </w:p>
    <w:tbl>
      <w:tblPr>
        <w:tblW w:w="11340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1560"/>
        <w:gridCol w:w="850"/>
        <w:gridCol w:w="252"/>
        <w:gridCol w:w="1308"/>
        <w:gridCol w:w="1275"/>
        <w:gridCol w:w="1418"/>
        <w:gridCol w:w="1559"/>
        <w:gridCol w:w="2126"/>
      </w:tblGrid>
      <w:tr w:rsidR="00291BF7" w:rsidRPr="00850C3C" w14:paraId="2CDF7A84" w14:textId="77777777" w:rsidTr="00296616">
        <w:trPr>
          <w:trHeight w:val="546"/>
        </w:trPr>
        <w:tc>
          <w:tcPr>
            <w:tcW w:w="99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3AB5C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GIÁ TOUR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BCCB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47F73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A5877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0801C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ndik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418" w:type="dxa"/>
            <w:vAlign w:val="center"/>
          </w:tcPr>
          <w:p w14:paraId="357F7276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ndik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Thu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6ECDC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ndik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9A584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ndik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96616" w:rsidRPr="00850C3C" w14:paraId="0E3BBFD8" w14:textId="77777777" w:rsidTr="00296616">
        <w:trPr>
          <w:trHeight w:val="20"/>
        </w:trPr>
        <w:tc>
          <w:tcPr>
            <w:tcW w:w="99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F153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5A8B0" w14:textId="77777777" w:rsidR="00296616" w:rsidRPr="00850C3C" w:rsidRDefault="00296616" w:rsidP="00296616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Người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2FDF" w14:textId="1714D212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01</w:t>
            </w:r>
          </w:p>
        </w:tc>
        <w:tc>
          <w:tcPr>
            <w:tcW w:w="1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3FE0" w14:textId="0C28E522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78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, 990,000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4140" w14:textId="75F23CBE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6211C06" w14:textId="26D18C2B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 xml:space="preserve"> 7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, 9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6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0,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000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01F8" w14:textId="1A43B412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86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, 9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5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0,000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8799" w14:textId="7B0E8F6E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đơn</w:t>
            </w:r>
            <w:proofErr w:type="spellEnd"/>
          </w:p>
        </w:tc>
      </w:tr>
      <w:tr w:rsidR="00296616" w:rsidRPr="00850C3C" w14:paraId="264AE3C3" w14:textId="77777777" w:rsidTr="00296616">
        <w:trPr>
          <w:trHeight w:val="91"/>
        </w:trPr>
        <w:tc>
          <w:tcPr>
            <w:tcW w:w="99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6AFB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3EAC9" w14:textId="77777777" w:rsidR="00296616" w:rsidRPr="00850C3C" w:rsidRDefault="00296616" w:rsidP="00296616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Trẻ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em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</w:p>
          <w:p w14:paraId="26D3056D" w14:textId="77777777" w:rsidR="00296616" w:rsidRPr="00850C3C" w:rsidRDefault="00296616" w:rsidP="00296616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(2-12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tuổi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E95D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4231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2E7D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5983F56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9C7B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1D82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</w:tr>
      <w:tr w:rsidR="00296616" w:rsidRPr="00850C3C" w14:paraId="4678EF47" w14:textId="77777777" w:rsidTr="00296616">
        <w:trPr>
          <w:trHeight w:val="415"/>
        </w:trPr>
        <w:tc>
          <w:tcPr>
            <w:tcW w:w="99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7A05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5E4E9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Em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bé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</w:p>
          <w:p w14:paraId="61CBA957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(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dưới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tuổi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619E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E3A3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93A5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22C2F9F5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FDC1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8F1B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sz w:val="26"/>
                <w:szCs w:val="26"/>
              </w:rPr>
            </w:pPr>
          </w:p>
        </w:tc>
      </w:tr>
      <w:tr w:rsidR="00296616" w:rsidRPr="00850C3C" w14:paraId="5CA3C414" w14:textId="77777777" w:rsidTr="00296616">
        <w:trPr>
          <w:trHeight w:val="420"/>
        </w:trPr>
        <w:tc>
          <w:tcPr>
            <w:tcW w:w="7655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042EC" w14:textId="77777777" w:rsidR="00296616" w:rsidRPr="00850C3C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850C3C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850C3C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 xml:space="preserve"> tour:</w:t>
            </w:r>
          </w:p>
        </w:tc>
        <w:tc>
          <w:tcPr>
            <w:tcW w:w="36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42030" w14:textId="371D8209" w:rsidR="00296616" w:rsidRPr="00850C3C" w:rsidRDefault="00D27FEF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86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, 9</w:t>
            </w: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5</w:t>
            </w:r>
            <w:r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 xml:space="preserve">0,000 </w:t>
            </w:r>
            <w:r w:rsidR="00296616" w:rsidRPr="00850C3C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(đ)</w:t>
            </w:r>
          </w:p>
        </w:tc>
      </w:tr>
      <w:tr w:rsidR="00296616" w:rsidRPr="00850C3C" w14:paraId="465FBF1A" w14:textId="77777777" w:rsidTr="00B75637">
        <w:trPr>
          <w:trHeight w:val="420"/>
        </w:trPr>
        <w:tc>
          <w:tcPr>
            <w:tcW w:w="3654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609A9" w14:textId="77777777" w:rsidR="00296616" w:rsidRPr="00390A2A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</w:pPr>
            <w:proofErr w:type="spellStart"/>
            <w:r w:rsidRPr="00390A2A">
              <w:rPr>
                <w:rFonts w:ascii="Times New Roman" w:eastAsia="Lora Medium" w:hAnsi="Times New Roman" w:cs="Times New Roman"/>
                <w:b/>
                <w:bCs/>
                <w:i/>
                <w:iCs/>
                <w:sz w:val="26"/>
                <w:szCs w:val="26"/>
              </w:rPr>
              <w:t>Bằng</w:t>
            </w:r>
            <w:proofErr w:type="spellEnd"/>
            <w:r w:rsidRPr="00390A2A">
              <w:rPr>
                <w:rFonts w:ascii="Times New Roman" w:eastAsia="Lora Medium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0A2A">
              <w:rPr>
                <w:rFonts w:ascii="Times New Roman" w:eastAsia="Lora Medium" w:hAnsi="Times New Roman" w:cs="Times New Roman"/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390A2A">
              <w:rPr>
                <w:rFonts w:ascii="Times New Roman" w:eastAsia="Lora Medium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7686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D5C6E" w14:textId="6612E600" w:rsidR="00296616" w:rsidRPr="007A3228" w:rsidRDefault="00296616" w:rsidP="0029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Tám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mươi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sáu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triệu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chín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trăm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mươi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nghìn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Lora Medium" w:hAnsi="Times New Roman" w:cs="Times New Roman"/>
                <w:i/>
                <w:iCs/>
                <w:color w:val="FF0000"/>
                <w:sz w:val="26"/>
                <w:szCs w:val="26"/>
              </w:rPr>
              <w:t>.</w:t>
            </w:r>
          </w:p>
        </w:tc>
      </w:tr>
    </w:tbl>
    <w:p w14:paraId="62332BCC" w14:textId="77777777" w:rsidR="00291BF7" w:rsidRPr="00390A2A" w:rsidRDefault="00291BF7" w:rsidP="00B75637">
      <w:pPr>
        <w:ind w:left="-567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3.2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lượng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thành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gia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tbl>
      <w:tblPr>
        <w:tblW w:w="11340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"/>
        <w:gridCol w:w="2978"/>
        <w:gridCol w:w="1559"/>
        <w:gridCol w:w="1559"/>
        <w:gridCol w:w="709"/>
        <w:gridCol w:w="1418"/>
        <w:gridCol w:w="992"/>
        <w:gridCol w:w="1417"/>
      </w:tblGrid>
      <w:tr w:rsidR="00291BF7" w:rsidRPr="00850C3C" w14:paraId="3BAB2AE7" w14:textId="77777777" w:rsidTr="00B75637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2BC4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E54D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B8C8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8328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7FB5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Giới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0510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hộ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2D80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568D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91BF7" w:rsidRPr="00850C3C" w14:paraId="05D426A6" w14:textId="77777777" w:rsidTr="00B75637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A4EE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FD1B" w14:textId="05435A0B" w:rsidR="00291BF7" w:rsidRPr="00850C3C" w:rsidRDefault="00D27FEF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BÙI MẠNH CƯỜNG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A298" w14:textId="741BC2B5" w:rsidR="00291BF7" w:rsidRPr="00850C3C" w:rsidRDefault="00D27FEF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11/05/1964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5406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 w:rsidRPr="00F939C3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x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2380" w14:textId="7668F3BC" w:rsidR="00291BF7" w:rsidRPr="00850C3C" w:rsidRDefault="00D27FEF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Nam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BD9E" w14:textId="2D7928F2" w:rsidR="00291BF7" w:rsidRPr="00850C3C" w:rsidRDefault="00D27FEF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C8580144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2FA3" w14:textId="5B8D6C0E" w:rsidR="00291BF7" w:rsidRPr="00850C3C" w:rsidRDefault="00D27FEF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SGL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66DE" w14:textId="77777777" w:rsidR="00291BF7" w:rsidRPr="00850C3C" w:rsidRDefault="00291BF7" w:rsidP="00B75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</w:pPr>
            <w:r w:rsidRPr="00F939C3">
              <w:rPr>
                <w:rFonts w:ascii="Times New Roman" w:eastAsia="Lora Medium" w:hAnsi="Times New Roman" w:cs="Times New Roman"/>
                <w:color w:val="FF0000"/>
                <w:sz w:val="26"/>
                <w:szCs w:val="26"/>
              </w:rPr>
              <w:t>x</w:t>
            </w:r>
          </w:p>
        </w:tc>
      </w:tr>
    </w:tbl>
    <w:p w14:paraId="7DC362D4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t>PHƯƠNG THỨC THANH TOÁN:</w:t>
      </w:r>
    </w:p>
    <w:p w14:paraId="4BB3490A" w14:textId="77777777" w:rsidR="00291BF7" w:rsidRPr="00850C3C" w:rsidRDefault="00291BF7" w:rsidP="00B75637">
      <w:pPr>
        <w:ind w:left="-567"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 xml:space="preserve">4.1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phương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thức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p w14:paraId="3805DF5F" w14:textId="77777777" w:rsidR="003657FB" w:rsidRPr="00390A2A" w:rsidRDefault="003657FB" w:rsidP="003657FB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Lần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1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Ngay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sau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50%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54571813" w14:textId="10D9C66A" w:rsidR="003657FB" w:rsidRPr="00390A2A" w:rsidRDefault="003657FB" w:rsidP="003657FB">
      <w:pPr>
        <w:pStyle w:val="ListParagraph"/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tiền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: </w:t>
      </w:r>
      <w:r w:rsidR="00D27FEF">
        <w:rPr>
          <w:rFonts w:ascii="Times New Roman" w:eastAsia="Lora" w:hAnsi="Times New Roman" w:cs="Times New Roman"/>
          <w:bCs/>
          <w:color w:val="FF0000"/>
          <w:sz w:val="26"/>
          <w:szCs w:val="26"/>
        </w:rPr>
        <w:t>43</w:t>
      </w:r>
      <w:r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, </w:t>
      </w:r>
      <w:r w:rsidR="00D27FEF">
        <w:rPr>
          <w:rFonts w:ascii="Times New Roman" w:eastAsia="Lora" w:hAnsi="Times New Roman" w:cs="Times New Roman"/>
          <w:bCs/>
          <w:color w:val="FF0000"/>
          <w:sz w:val="26"/>
          <w:szCs w:val="26"/>
        </w:rPr>
        <w:t>5</w:t>
      </w:r>
      <w:r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>00,000 VNĐ</w:t>
      </w:r>
    </w:p>
    <w:p w14:paraId="2C438591" w14:textId="2EAC23D7" w:rsidR="003657FB" w:rsidRPr="00390A2A" w:rsidRDefault="003657FB" w:rsidP="003657FB">
      <w:pPr>
        <w:pStyle w:val="ListParagraph"/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chữ</w:t>
      </w:r>
      <w:proofErr w:type="spellEnd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: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Bốn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mươi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ba</w:t>
      </w:r>
      <w:proofErr w:type="spellEnd"/>
      <w:r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triệu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năm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trăm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nghìn</w:t>
      </w:r>
      <w:proofErr w:type="spellEnd"/>
      <w:r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3567DE66" w14:textId="3419156A" w:rsidR="003657FB" w:rsidRPr="00390A2A" w:rsidRDefault="003657FB" w:rsidP="003657FB">
      <w:pPr>
        <w:pStyle w:val="ListParagraph"/>
        <w:numPr>
          <w:ilvl w:val="0"/>
          <w:numId w:val="5"/>
        </w:numPr>
        <w:ind w:left="0" w:right="-755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Lần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2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 w:rsidR="00D27FEF">
        <w:rPr>
          <w:rFonts w:ascii="Times New Roman" w:eastAsia="Lora" w:hAnsi="Times New Roman" w:cs="Times New Roman"/>
          <w:bCs/>
          <w:sz w:val="26"/>
          <w:szCs w:val="26"/>
        </w:rPr>
        <w:t>10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CCBB6E9" w14:textId="4C8692DE" w:rsidR="003657FB" w:rsidRPr="00390A2A" w:rsidRDefault="003657FB" w:rsidP="003657FB">
      <w:pPr>
        <w:pStyle w:val="ListParagraph"/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tiền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>: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 w:rsidR="00D27FEF">
        <w:rPr>
          <w:rFonts w:ascii="Times New Roman" w:eastAsia="Lora" w:hAnsi="Times New Roman" w:cs="Times New Roman"/>
          <w:bCs/>
          <w:color w:val="FF0000"/>
          <w:sz w:val="26"/>
          <w:szCs w:val="26"/>
        </w:rPr>
        <w:t>43</w:t>
      </w:r>
      <w:r w:rsidR="00D27FEF"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 xml:space="preserve">, </w:t>
      </w:r>
      <w:r w:rsidR="00D27FEF">
        <w:rPr>
          <w:rFonts w:ascii="Times New Roman" w:eastAsia="Lora" w:hAnsi="Times New Roman" w:cs="Times New Roman"/>
          <w:bCs/>
          <w:color w:val="FF0000"/>
          <w:sz w:val="26"/>
          <w:szCs w:val="26"/>
        </w:rPr>
        <w:t>45</w:t>
      </w:r>
      <w:r w:rsidR="00D27FEF"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>0,000 VNĐ</w:t>
      </w:r>
    </w:p>
    <w:p w14:paraId="445A9D95" w14:textId="184CD1E3" w:rsidR="00D27FEF" w:rsidRPr="00390A2A" w:rsidRDefault="003657FB" w:rsidP="00D27FEF">
      <w:pPr>
        <w:pStyle w:val="ListParagraph"/>
        <w:ind w:left="0" w:right="-613"/>
        <w:jc w:val="both"/>
        <w:rPr>
          <w:rFonts w:ascii="Times New Roman" w:eastAsia="Lora" w:hAnsi="Times New Roman" w:cs="Times New Roman"/>
          <w:bCs/>
          <w:color w:val="FF0000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chữ</w:t>
      </w:r>
      <w:proofErr w:type="spellEnd"/>
      <w:r w:rsidRPr="00390A2A">
        <w:rPr>
          <w:rFonts w:ascii="Times New Roman" w:eastAsia="Lora" w:hAnsi="Times New Roman" w:cs="Times New Roman"/>
          <w:b/>
          <w:i/>
          <w:iCs/>
          <w:sz w:val="26"/>
          <w:szCs w:val="26"/>
        </w:rPr>
        <w:t>: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Bốn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mươi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ba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triệu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bốn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trăm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năm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mươi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nghìn</w:t>
      </w:r>
      <w:proofErr w:type="spellEnd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 xml:space="preserve"> </w:t>
      </w:r>
      <w:proofErr w:type="spellStart"/>
      <w:r w:rsidR="00D27FEF">
        <w:rPr>
          <w:rFonts w:ascii="Times New Roman" w:eastAsia="Lora" w:hAnsi="Times New Roman" w:cs="Times New Roman"/>
          <w:bCs/>
          <w:i/>
          <w:iCs/>
          <w:color w:val="FF0000"/>
          <w:sz w:val="26"/>
          <w:szCs w:val="26"/>
        </w:rPr>
        <w:t>đồng</w:t>
      </w:r>
      <w:proofErr w:type="spellEnd"/>
      <w:r w:rsidR="00D27FEF" w:rsidRPr="00390A2A">
        <w:rPr>
          <w:rFonts w:ascii="Times New Roman" w:eastAsia="Lora" w:hAnsi="Times New Roman" w:cs="Times New Roman"/>
          <w:bCs/>
          <w:color w:val="FF0000"/>
          <w:sz w:val="26"/>
          <w:szCs w:val="26"/>
        </w:rPr>
        <w:t>.</w:t>
      </w:r>
    </w:p>
    <w:p w14:paraId="2EFE1411" w14:textId="635C3AB6" w:rsidR="00291BF7" w:rsidRPr="00390A2A" w:rsidRDefault="00291BF7" w:rsidP="00D27FEF">
      <w:pPr>
        <w:pStyle w:val="ListParagraph"/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Phương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4549F26" w14:textId="77777777" w:rsidR="00291BF7" w:rsidRPr="00850C3C" w:rsidRDefault="00291BF7" w:rsidP="00B75637">
      <w:pPr>
        <w:ind w:left="-567" w:right="-613"/>
        <w:jc w:val="both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 xml:space="preserve">4.2 </w:t>
      </w:r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Tài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/>
          <w:sz w:val="26"/>
          <w:szCs w:val="26"/>
        </w:rPr>
        <w:t xml:space="preserve"> A:</w:t>
      </w:r>
    </w:p>
    <w:p w14:paraId="1D6A5FE1" w14:textId="77777777" w:rsidR="00291BF7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Tài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Ngân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Thương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Á Châu (ACB).</w:t>
      </w:r>
    </w:p>
    <w:p w14:paraId="603041BA" w14:textId="77777777" w:rsidR="002D41EC" w:rsidRPr="002D41EC" w:rsidRDefault="00F002B3" w:rsidP="002D41EC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Tên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tài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r w:rsidR="002D41EC" w:rsidRPr="002D41EC">
        <w:rPr>
          <w:rFonts w:ascii="Times New Roman" w:eastAsia="Lora" w:hAnsi="Times New Roman" w:cs="Times New Roman"/>
          <w:bCs/>
          <w:sz w:val="26"/>
          <w:szCs w:val="26"/>
        </w:rPr>
        <w:t>CÔNG TY TNHH DU LỊCH QUỐC TẾ FIT TOUR</w:t>
      </w:r>
    </w:p>
    <w:p w14:paraId="63BA4046" w14:textId="36566D90" w:rsidR="00F002B3" w:rsidRPr="002D41EC" w:rsidRDefault="00F002B3" w:rsidP="006E1735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Số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tài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2D41EC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2D41EC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r w:rsidR="002D41EC" w:rsidRPr="002D41EC">
        <w:rPr>
          <w:rFonts w:ascii="Times New Roman" w:eastAsia="Lora" w:hAnsi="Times New Roman" w:cs="Times New Roman"/>
          <w:bCs/>
          <w:sz w:val="26"/>
          <w:szCs w:val="26"/>
        </w:rPr>
        <w:t>8888678968</w:t>
      </w:r>
    </w:p>
    <w:p w14:paraId="7B40BB75" w14:textId="77777777" w:rsidR="00F002B3" w:rsidRPr="00F002B3" w:rsidRDefault="00F002B3" w:rsidP="00F002B3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/>
          <w:sz w:val="26"/>
          <w:szCs w:val="26"/>
        </w:rPr>
      </w:pPr>
      <w:r w:rsidRPr="00F002B3">
        <w:rPr>
          <w:rFonts w:ascii="Times New Roman" w:eastAsia="Lora" w:hAnsi="Times New Roman" w:cs="Times New Roman"/>
          <w:bCs/>
          <w:sz w:val="26"/>
          <w:szCs w:val="26"/>
        </w:rPr>
        <w:t xml:space="preserve">Chi </w:t>
      </w:r>
      <w:proofErr w:type="spellStart"/>
      <w:r w:rsidRPr="00F002B3">
        <w:rPr>
          <w:rFonts w:ascii="Times New Roman" w:eastAsia="Lora" w:hAnsi="Times New Roman" w:cs="Times New Roman"/>
          <w:bCs/>
          <w:sz w:val="26"/>
          <w:szCs w:val="26"/>
        </w:rPr>
        <w:t>nhánh</w:t>
      </w:r>
      <w:proofErr w:type="spellEnd"/>
      <w:r w:rsidRPr="00F002B3">
        <w:rPr>
          <w:rFonts w:ascii="Times New Roman" w:eastAsia="Lora" w:hAnsi="Times New Roman" w:cs="Times New Roman"/>
          <w:bCs/>
          <w:sz w:val="26"/>
          <w:szCs w:val="26"/>
        </w:rPr>
        <w:t xml:space="preserve">: Chi </w:t>
      </w:r>
      <w:proofErr w:type="spellStart"/>
      <w:r w:rsidRPr="00F002B3">
        <w:rPr>
          <w:rFonts w:ascii="Times New Roman" w:eastAsia="Lora" w:hAnsi="Times New Roman" w:cs="Times New Roman"/>
          <w:bCs/>
          <w:sz w:val="26"/>
          <w:szCs w:val="26"/>
        </w:rPr>
        <w:t>nhánh</w:t>
      </w:r>
      <w:proofErr w:type="spellEnd"/>
      <w:r w:rsidRPr="00F002B3">
        <w:rPr>
          <w:rFonts w:ascii="Times New Roman" w:eastAsia="Lora" w:hAnsi="Times New Roman" w:cs="Times New Roman"/>
          <w:bCs/>
          <w:sz w:val="26"/>
          <w:szCs w:val="26"/>
        </w:rPr>
        <w:t xml:space="preserve"> Tân Bình</w:t>
      </w:r>
      <w:r w:rsidRPr="00F002B3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Lora" w:hAnsi="Times New Roman" w:cs="Times New Roman"/>
          <w:b/>
          <w:sz w:val="26"/>
          <w:szCs w:val="26"/>
        </w:rPr>
        <w:br w:type="page"/>
      </w:r>
    </w:p>
    <w:p w14:paraId="7D646545" w14:textId="77777777" w:rsidR="00291BF7" w:rsidRDefault="00291BF7" w:rsidP="00F002B3">
      <w:pPr>
        <w:numPr>
          <w:ilvl w:val="0"/>
          <w:numId w:val="2"/>
        </w:numPr>
        <w:ind w:left="-426" w:right="-613" w:hanging="294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lastRenderedPageBreak/>
        <w:t>ĐIỀU KHOẢN VỀ TIÊU CHUẨN DỊCH VỤ THEO ĐỘ TUỔI:</w:t>
      </w:r>
    </w:p>
    <w:p w14:paraId="0F8E0C51" w14:textId="77777777" w:rsidR="00291BF7" w:rsidRPr="00D641EE" w:rsidRDefault="00291BF7" w:rsidP="00B75637">
      <w:pPr>
        <w:pStyle w:val="ListParagraph"/>
        <w:numPr>
          <w:ilvl w:val="0"/>
          <w:numId w:val="9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Trẻ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em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2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dưới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12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tuổi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): Chi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90% chi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thụ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hưởng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đầy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tiêu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chuẩn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tour.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Trẻ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em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ngủ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ghép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cùng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577B49D4" w14:textId="77777777" w:rsidR="00B85016" w:rsidRPr="00B85016" w:rsidRDefault="00291BF7" w:rsidP="00B75637">
      <w:pPr>
        <w:pStyle w:val="ListParagraph"/>
        <w:numPr>
          <w:ilvl w:val="0"/>
          <w:numId w:val="9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Em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bé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0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dưới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2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tuổi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): Chi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30% chi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thụ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hưởng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một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phần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tiêu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chuẩn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tour. Em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bé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ngủ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ghép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cùng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2FCC3204" w14:textId="77777777" w:rsidR="00291BF7" w:rsidRPr="00872C6B" w:rsidRDefault="00291BF7" w:rsidP="00872C6B">
      <w:pPr>
        <w:pStyle w:val="ListParagraph"/>
        <w:numPr>
          <w:ilvl w:val="0"/>
          <w:numId w:val="9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Trong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gia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đình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2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trẻ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trở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lên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bé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đầu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tiên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tính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E07FD3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="00E07FD3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bé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thứ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hai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trở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tính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D641EE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D641EE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7A7A1CA" w14:textId="77777777" w:rsidR="00291BF7" w:rsidRPr="00850C3C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Lora" w:hAnsi="Times New Roman" w:cs="Times New Roman"/>
          <w:b/>
          <w:sz w:val="26"/>
          <w:szCs w:val="26"/>
        </w:rPr>
      </w:pPr>
      <w:r w:rsidRPr="00850C3C">
        <w:rPr>
          <w:rFonts w:ascii="Times New Roman" w:eastAsia="Andika" w:hAnsi="Times New Roman" w:cs="Times New Roman"/>
          <w:b/>
          <w:sz w:val="26"/>
          <w:szCs w:val="26"/>
        </w:rPr>
        <w:t>TRÁCH NHIỆM CÁC BÊN:</w:t>
      </w:r>
    </w:p>
    <w:p w14:paraId="04F6902A" w14:textId="77777777" w:rsidR="00291BF7" w:rsidRPr="00850C3C" w:rsidRDefault="00291BF7" w:rsidP="00B75637">
      <w:pPr>
        <w:ind w:left="-180" w:right="-613"/>
        <w:rPr>
          <w:rFonts w:ascii="Times New Roman" w:eastAsia="Andik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>6</w:t>
      </w:r>
      <w:r w:rsidRPr="00850C3C">
        <w:rPr>
          <w:rFonts w:ascii="Times New Roman" w:eastAsia="Lora" w:hAnsi="Times New Roman" w:cs="Times New Roman"/>
          <w:b/>
          <w:sz w:val="26"/>
          <w:szCs w:val="26"/>
        </w:rPr>
        <w:t>.1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Trách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nhiệm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bên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A:</w:t>
      </w:r>
    </w:p>
    <w:p w14:paraId="02053D34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ăn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uống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lưu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trú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lượng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thống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E09B23C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ăn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uống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lưu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trú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...)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Trưởng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Đoàn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B.</w:t>
      </w:r>
    </w:p>
    <w:p w14:paraId="7507601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vấn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lớn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Trưởng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Đoàn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cùng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nhau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</w:p>
    <w:p w14:paraId="36FD6CD4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diễn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bỏ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giữa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bồi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3344D636" w14:textId="77777777" w:rsidR="00291BF7" w:rsidRPr="00850C3C" w:rsidRDefault="00291BF7" w:rsidP="00B75637">
      <w:pPr>
        <w:ind w:left="-142" w:right="-613"/>
        <w:rPr>
          <w:rFonts w:ascii="Times New Roman" w:eastAsia="Lora Medium" w:hAnsi="Times New Roman" w:cs="Times New Roman"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6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.2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Trách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nhiệm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bên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B:</w:t>
      </w:r>
    </w:p>
    <w:p w14:paraId="72DA9D3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Thanh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eastAsia="Lora" w:hAnsi="Times New Roman" w:cs="Times New Roman"/>
          <w:bCs/>
          <w:sz w:val="26"/>
          <w:szCs w:val="26"/>
        </w:rPr>
        <w:t>4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</w:p>
    <w:p w14:paraId="47CF6C9A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hồ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Tổng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Nam.</w:t>
      </w:r>
    </w:p>
    <w:p w14:paraId="7B862D6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Thông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5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sắp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</w:p>
    <w:p w14:paraId="6587CF7B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Trưởng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hỗ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cùng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Hướng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dẫn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suốt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>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quan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262F9B98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t>CÁC ĐIỀU KHOẢN HUỶ VÀ THAY ĐỔI, BỔ SUNG HỢP ĐỒNG:</w:t>
      </w:r>
    </w:p>
    <w:p w14:paraId="0B70DE01" w14:textId="77777777" w:rsidR="00291BF7" w:rsidRPr="00850C3C" w:rsidRDefault="00291BF7" w:rsidP="00B75637">
      <w:pPr>
        <w:ind w:left="-180"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>7</w:t>
      </w: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.1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Điều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khoản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thay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đổi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bổ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sung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hợp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đồng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p w14:paraId="0401804B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Nếu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thỏa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cộng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8A36C00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jc w:val="both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Trường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tai,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bệnh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chiến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...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thống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hỗ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nhau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0732307" w14:textId="77777777" w:rsidR="00291BF7" w:rsidRPr="00850C3C" w:rsidRDefault="00291BF7" w:rsidP="00B75637">
      <w:pPr>
        <w:ind w:left="-180"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Lora" w:hAnsi="Times New Roman" w:cs="Times New Roman"/>
          <w:b/>
          <w:sz w:val="26"/>
          <w:szCs w:val="26"/>
        </w:rPr>
        <w:t>7</w:t>
      </w: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.2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Điều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khoản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huỷ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thay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đổi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số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lượng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của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hợp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đồng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>:</w:t>
      </w:r>
    </w:p>
    <w:p w14:paraId="1C139405" w14:textId="77777777" w:rsidR="00291BF7" w:rsidRPr="00850C3C" w:rsidRDefault="00291BF7" w:rsidP="00B75637">
      <w:pPr>
        <w:tabs>
          <w:tab w:val="left" w:pos="1143"/>
        </w:tabs>
        <w:ind w:left="-180" w:right="-613" w:firstLine="38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lastRenderedPageBreak/>
        <w:t>Nếu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hủy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thỏa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thuận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hoặc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giảm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lượng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viên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chuyến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thì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Lora Medium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Lora Medium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Lora Medium" w:hAnsi="Times New Roman" w:cs="Times New Roman"/>
          <w:sz w:val="26"/>
          <w:szCs w:val="26"/>
        </w:rPr>
        <w:t xml:space="preserve"> chi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A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chi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phí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phòng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sạn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vé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máy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bay (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)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cả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liên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quan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đến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chuyến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. </w:t>
      </w:r>
    </w:p>
    <w:p w14:paraId="36223A71" w14:textId="77777777" w:rsidR="00291BF7" w:rsidRPr="00850C3C" w:rsidRDefault="00291BF7" w:rsidP="00B75637">
      <w:pPr>
        <w:numPr>
          <w:ilvl w:val="0"/>
          <w:numId w:val="1"/>
        </w:numPr>
        <w:ind w:right="-613"/>
        <w:rPr>
          <w:rFonts w:ascii="Times New Roman" w:eastAsia="Lora" w:hAnsi="Times New Roman" w:cs="Times New Roman"/>
          <w:b/>
          <w:sz w:val="26"/>
          <w:szCs w:val="26"/>
        </w:rPr>
      </w:pP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Phí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huỷ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tour: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Áp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dụng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cho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cả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Bên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A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và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Bên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B.</w:t>
      </w:r>
    </w:p>
    <w:tbl>
      <w:tblPr>
        <w:tblW w:w="9782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34"/>
        <w:gridCol w:w="4448"/>
      </w:tblGrid>
      <w:tr w:rsidR="00291BF7" w:rsidRPr="00850C3C" w14:paraId="41611095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C47C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So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B52B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PHÍ HỦY</w:t>
            </w:r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(</w:t>
            </w: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%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291BF7" w:rsidRPr="00850C3C" w14:paraId="7175E50E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F56D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Ngay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sau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khi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kí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Hợp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3383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50%</w:t>
            </w:r>
          </w:p>
        </w:tc>
      </w:tr>
      <w:tr w:rsidR="00291BF7" w:rsidRPr="00850C3C" w14:paraId="5B362801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3A54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30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đến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8641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70%</w:t>
            </w:r>
          </w:p>
        </w:tc>
      </w:tr>
      <w:tr w:rsidR="00291BF7" w:rsidRPr="00850C3C" w14:paraId="22F4172E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97A3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14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đến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29EC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85%</w:t>
            </w:r>
          </w:p>
        </w:tc>
      </w:tr>
      <w:tr w:rsidR="00291BF7" w:rsidRPr="00850C3C" w14:paraId="3EF713DF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0E64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vòng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9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BB2A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100%</w:t>
            </w:r>
          </w:p>
        </w:tc>
      </w:tr>
    </w:tbl>
    <w:p w14:paraId="27C23525" w14:textId="77777777" w:rsidR="00291BF7" w:rsidRPr="0051582B" w:rsidRDefault="00291BF7" w:rsidP="00B75637">
      <w:pPr>
        <w:pStyle w:val="ListParagraph"/>
        <w:numPr>
          <w:ilvl w:val="0"/>
          <w:numId w:val="10"/>
        </w:numPr>
        <w:rPr>
          <w:rFonts w:ascii="Times New Roman" w:eastAsia="Lora" w:hAnsi="Times New Roman" w:cs="Times New Roman"/>
          <w:b/>
          <w:sz w:val="26"/>
          <w:szCs w:val="26"/>
        </w:rPr>
      </w:pP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Phí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giảm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số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lượng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: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Áp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dụng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cho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51582B">
        <w:rPr>
          <w:rFonts w:ascii="Times New Roman" w:eastAsia="Andika" w:hAnsi="Times New Roman" w:cs="Times New Roman"/>
          <w:b/>
          <w:sz w:val="26"/>
          <w:szCs w:val="26"/>
        </w:rPr>
        <w:t>Bên</w:t>
      </w:r>
      <w:proofErr w:type="spellEnd"/>
      <w:r w:rsidRPr="0051582B">
        <w:rPr>
          <w:rFonts w:ascii="Times New Roman" w:eastAsia="Andika" w:hAnsi="Times New Roman" w:cs="Times New Roman"/>
          <w:b/>
          <w:sz w:val="26"/>
          <w:szCs w:val="26"/>
        </w:rPr>
        <w:t xml:space="preserve"> B.</w:t>
      </w:r>
    </w:p>
    <w:tbl>
      <w:tblPr>
        <w:tblW w:w="9640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34"/>
        <w:gridCol w:w="4306"/>
      </w:tblGrid>
      <w:tr w:rsidR="00291BF7" w:rsidRPr="00850C3C" w14:paraId="44DF4000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8BD4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So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377B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" w:hAnsi="Times New Roman" w:cs="Times New Roman"/>
                <w:b/>
                <w:sz w:val="26"/>
                <w:szCs w:val="26"/>
              </w:rPr>
            </w:pPr>
            <w:r w:rsidRPr="00850C3C">
              <w:rPr>
                <w:rFonts w:ascii="Times New Roman" w:eastAsia="Andika" w:hAnsi="Times New Roman" w:cs="Times New Roman"/>
                <w:b/>
                <w:sz w:val="26"/>
                <w:szCs w:val="26"/>
              </w:rPr>
              <w:t>PHÍ HỦY</w:t>
            </w:r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(</w:t>
            </w:r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%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Lora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291BF7" w:rsidRPr="00850C3C" w14:paraId="6FB983AF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236E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Ngay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sau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khi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kí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Hợp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0E38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50%</w:t>
            </w:r>
          </w:p>
        </w:tc>
      </w:tr>
      <w:tr w:rsidR="00291BF7" w:rsidRPr="00850C3C" w14:paraId="7E9582D4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CED4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30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đến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7767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70%</w:t>
            </w:r>
          </w:p>
        </w:tc>
      </w:tr>
      <w:tr w:rsidR="00291BF7" w:rsidRPr="00850C3C" w14:paraId="7A2B4CE7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0C1B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14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đến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42D8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85%</w:t>
            </w:r>
          </w:p>
        </w:tc>
      </w:tr>
      <w:tr w:rsidR="00291BF7" w:rsidRPr="00850C3C" w14:paraId="364606FF" w14:textId="77777777" w:rsidTr="00FB45E7">
        <w:tc>
          <w:tcPr>
            <w:tcW w:w="5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4475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vòng</w:t>
            </w:r>
            <w:proofErr w:type="spellEnd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 xml:space="preserve"> 9 </w:t>
            </w:r>
            <w:proofErr w:type="spellStart"/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372A" w14:textId="77777777" w:rsidR="00291BF7" w:rsidRPr="00850C3C" w:rsidRDefault="00291BF7" w:rsidP="00B75637">
            <w:pPr>
              <w:widowControl w:val="0"/>
              <w:jc w:val="center"/>
              <w:rPr>
                <w:rFonts w:ascii="Times New Roman" w:eastAsia="Lora Medium" w:hAnsi="Times New Roman" w:cs="Times New Roman"/>
                <w:sz w:val="26"/>
                <w:szCs w:val="26"/>
              </w:rPr>
            </w:pPr>
            <w:r w:rsidRPr="00850C3C">
              <w:rPr>
                <w:rFonts w:ascii="Times New Roman" w:eastAsia="Lora Medium" w:hAnsi="Times New Roman" w:cs="Times New Roman"/>
                <w:sz w:val="26"/>
                <w:szCs w:val="26"/>
              </w:rPr>
              <w:t>100%</w:t>
            </w:r>
          </w:p>
        </w:tc>
      </w:tr>
    </w:tbl>
    <w:p w14:paraId="37873C14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t>CÁC ĐIỀU KHOẢN CHUNG:</w:t>
      </w:r>
    </w:p>
    <w:p w14:paraId="5A18A421" w14:textId="77777777" w:rsidR="00291BF7" w:rsidRPr="00850C3C" w:rsidRDefault="00291BF7" w:rsidP="00B75637">
      <w:pPr>
        <w:ind w:right="-613"/>
        <w:rPr>
          <w:rFonts w:ascii="Times New Roman" w:eastAsia="Lora Medium" w:hAnsi="Times New Roman" w:cs="Times New Roman"/>
          <w:i/>
          <w:sz w:val="26"/>
          <w:szCs w:val="26"/>
        </w:rPr>
      </w:pPr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Khi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đăng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ký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i/>
          <w:sz w:val="26"/>
          <w:szCs w:val="26"/>
        </w:rPr>
        <w:t>d</w:t>
      </w:r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u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cùng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FIT TOUR,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nghĩa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rằng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quý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bạn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(Travel Mates)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đã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đọc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kỹ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đồng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ý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điều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khoản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Lora Medium" w:hAnsi="Times New Roman" w:cs="Times New Roman"/>
          <w:i/>
          <w:sz w:val="26"/>
          <w:szCs w:val="26"/>
        </w:rPr>
        <w:t>d</w:t>
      </w:r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u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Lora Medium" w:hAnsi="Times New Roman" w:cs="Times New Roman"/>
          <w:i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chúng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tôi</w:t>
      </w:r>
      <w:proofErr w:type="spellEnd"/>
      <w:r w:rsidRPr="00850C3C">
        <w:rPr>
          <w:rFonts w:ascii="Times New Roman" w:eastAsia="Lora Medium" w:hAnsi="Times New Roman" w:cs="Times New Roman"/>
          <w:i/>
          <w:sz w:val="26"/>
          <w:szCs w:val="26"/>
        </w:rPr>
        <w:t>.</w:t>
      </w:r>
    </w:p>
    <w:p w14:paraId="7E5D7028" w14:textId="77777777" w:rsidR="00291BF7" w:rsidRPr="007A3228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mua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Land tour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mặt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muốn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khích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mua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/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xuất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chắc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chắn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TOUR.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Chúng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tôi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kì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chi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quý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đặt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>: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bay, visa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sạn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mua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thêm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…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7A3228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7A3228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1A4BD7E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quốc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Kiều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 01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&amp;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lúc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tour.</w:t>
      </w:r>
    </w:p>
    <w:p w14:paraId="08067A7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2 Quốc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Travel document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quốc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vui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nộp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gốc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kèm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giấy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).</w:t>
      </w:r>
    </w:p>
    <w:p w14:paraId="7B9606F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thẻ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thẻ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trú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chiếu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sang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5953D38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Trường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trẻ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em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nộp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kèm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giấy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dắt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tour).</w:t>
      </w:r>
    </w:p>
    <w:p w14:paraId="095A55F4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lastRenderedPageBreak/>
        <w:t>Đối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75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79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khỏe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ông 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ty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giấy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khỏe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 C</w:t>
      </w:r>
      <w:r>
        <w:rPr>
          <w:rFonts w:ascii="Times New Roman" w:eastAsia="Lora" w:hAnsi="Times New Roman" w:cs="Times New Roman"/>
          <w:bCs/>
          <w:sz w:val="26"/>
          <w:szCs w:val="26"/>
        </w:rPr>
        <w:t xml:space="preserve">ông 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khích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đóng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thêm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cao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xảy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9A0257D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80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&amp;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5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ma</w:t>
      </w:r>
      <w:r w:rsidR="00AF41C0">
        <w:rPr>
          <w:rFonts w:ascii="Times New Roman" w:eastAsia="Lora" w:hAnsi="Times New Roman" w:cs="Times New Roman"/>
          <w:bCs/>
          <w:sz w:val="26"/>
          <w:szCs w:val="26"/>
        </w:rPr>
        <w:t>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vui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vấn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3FCB20ED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Công ty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chót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thuộc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EBAE8E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điều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kiện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tế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xuống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="00AF41C0">
        <w:rPr>
          <w:rFonts w:ascii="Times New Roman" w:eastAsia="Lora" w:hAnsi="Times New Roman" w:cs="Times New Roman"/>
          <w:bCs/>
          <w:sz w:val="26"/>
          <w:szCs w:val="26"/>
        </w:rPr>
        <w:t>,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eastAsia="Lora" w:hAnsi="Times New Roman" w:cs="Times New Roman"/>
          <w:bCs/>
          <w:sz w:val="26"/>
          <w:szCs w:val="26"/>
        </w:rPr>
        <w:t>d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u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l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>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vẫn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đảm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bảo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đầy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̉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lúc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Tuy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miễn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đảm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:</w:t>
      </w:r>
    </w:p>
    <w:p w14:paraId="1384F634" w14:textId="77777777" w:rsidR="00291BF7" w:rsidRPr="00390A2A" w:rsidRDefault="00291BF7" w:rsidP="00B75637">
      <w:pPr>
        <w:pStyle w:val="ListParagraph"/>
        <w:numPr>
          <w:ilvl w:val="0"/>
          <w:numId w:val="8"/>
        </w:numPr>
        <w:ind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Xảy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tai: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động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...</w:t>
      </w:r>
    </w:p>
    <w:p w14:paraId="6EE5E31B" w14:textId="77777777" w:rsidR="00291BF7" w:rsidRPr="00390A2A" w:rsidRDefault="00291BF7" w:rsidP="00B75637">
      <w:pPr>
        <w:pStyle w:val="ListParagraph"/>
        <w:numPr>
          <w:ilvl w:val="0"/>
          <w:numId w:val="8"/>
        </w:numPr>
        <w:ind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biểu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khủng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…</w:t>
      </w:r>
    </w:p>
    <w:p w14:paraId="0446882F" w14:textId="77777777" w:rsidR="00291BF7" w:rsidRPr="00390A2A" w:rsidRDefault="00291BF7" w:rsidP="00B75637">
      <w:pPr>
        <w:pStyle w:val="ListParagraph"/>
        <w:numPr>
          <w:ilvl w:val="0"/>
          <w:numId w:val="8"/>
        </w:numPr>
        <w:ind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bay, </w:t>
      </w:r>
      <w:proofErr w:type="gram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an</w:t>
      </w:r>
      <w:proofErr w:type="gram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bay…</w:t>
      </w:r>
    </w:p>
    <w:p w14:paraId="20E332D7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xảy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xem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xét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sau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bay….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bồi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thêm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). Tuy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mỗi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giúp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nhằm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thiểu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tổn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7222BA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Trường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được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xuất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vì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́ do cá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miễn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tour. 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túc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mua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 quay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Nam.</w:t>
      </w:r>
    </w:p>
    <w:p w14:paraId="04F2C0A7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Quán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1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7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so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FD5859B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TOUR.</w:t>
      </w:r>
    </w:p>
    <w:p w14:paraId="6D737B53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7,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L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>ễ</w:t>
      </w:r>
      <w:proofErr w:type="spellEnd"/>
      <w:r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Lora" w:hAnsi="Times New Roman" w:cs="Times New Roman"/>
          <w:bCs/>
          <w:sz w:val="26"/>
          <w:szCs w:val="26"/>
        </w:rPr>
        <w:t>Tết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).</w:t>
      </w:r>
    </w:p>
    <w:p w14:paraId="024F0E46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xin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visa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dụng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Châu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Âu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Úc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Nga, Nhật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Quốc, Ai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Nam Phi,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riêng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2DE3554B" w14:textId="77777777" w:rsidR="00291BF7" w:rsidRPr="00EF7011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Các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AF41C0">
        <w:rPr>
          <w:rFonts w:ascii="Times New Roman" w:eastAsia="Lora" w:hAnsi="Times New Roman" w:cs="Times New Roman"/>
          <w:bCs/>
          <w:sz w:val="26"/>
          <w:szCs w:val="26"/>
        </w:rPr>
        <w:t>k</w:t>
      </w:r>
      <w:r w:rsidRPr="00390A2A">
        <w:rPr>
          <w:rFonts w:ascii="Times New Roman" w:eastAsia="Lora" w:hAnsi="Times New Roman" w:cs="Times New Roman"/>
          <w:bCs/>
          <w:sz w:val="26"/>
          <w:szCs w:val="26"/>
        </w:rPr>
        <w:t>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dụng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Lễ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054BEB21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850C3C">
        <w:rPr>
          <w:rFonts w:ascii="Times New Roman" w:eastAsia="Andika" w:hAnsi="Times New Roman" w:cs="Times New Roman"/>
          <w:b/>
          <w:sz w:val="26"/>
          <w:szCs w:val="26"/>
        </w:rPr>
        <w:t>CÁC YÊU CẦU KHÁC:</w:t>
      </w:r>
    </w:p>
    <w:p w14:paraId="4C88030A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tôi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ứng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song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độc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8E97D5D" w14:textId="77777777" w:rsidR="00291BF7" w:rsidRPr="00EF7011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lastRenderedPageBreak/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thêm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ứng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hậ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>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cần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507B0D62" w14:textId="77777777" w:rsidR="00291BF7" w:rsidRPr="00850C3C" w:rsidRDefault="00291BF7" w:rsidP="00B75637">
      <w:pPr>
        <w:ind w:left="-180" w:right="-613"/>
        <w:rPr>
          <w:rFonts w:ascii="Times New Roman" w:eastAsia="Andik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.1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Khách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sạn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>:</w:t>
      </w:r>
    </w:p>
    <w:p w14:paraId="1BBD5613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2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(TWIN)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một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đôi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(DBL)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3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(TRIPLE),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3 ở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chế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ở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99BD8D7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sạn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/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do FIT TOUR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đặt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quan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tiêu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chuẩn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ứng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với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mức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giá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vé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Quý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chọn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đăng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tour du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.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Nếu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cần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thiết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đổi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về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do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nào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sạn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/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thay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thế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với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tiêu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chuẩn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ban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đầu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và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được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báo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ngay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Quý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trước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khởi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7ADA83F2" w14:textId="77777777" w:rsidR="00291BF7" w:rsidRPr="00850C3C" w:rsidRDefault="00291BF7" w:rsidP="00B75637">
      <w:pPr>
        <w:ind w:left="-180" w:right="-613"/>
        <w:rPr>
          <w:rFonts w:ascii="Times New Roman" w:eastAsia="Andik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.2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Vận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Chuyển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>:</w:t>
      </w:r>
    </w:p>
    <w:p w14:paraId="2C04E4E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Phương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52CF6EC7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ô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tô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sắp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lượng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suốt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7AD9ACD8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xe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lửa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máy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tàu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ngầm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(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cộng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): 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một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phép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0BC8D189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bồi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="00C446FB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chậm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trễ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cộng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chậm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trễ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chính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ra.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vi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giúp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đỡ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để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giảm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bớt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tổn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321B1A03" w14:textId="77777777" w:rsidR="00291BF7" w:rsidRPr="00850C3C" w:rsidRDefault="00291BF7" w:rsidP="00B75637">
      <w:pPr>
        <w:ind w:left="-180"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>.3</w:t>
      </w:r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" w:hAnsi="Times New Roman" w:cs="Times New Roman"/>
          <w:b/>
          <w:sz w:val="26"/>
          <w:szCs w:val="26"/>
        </w:rPr>
        <w:t>Hành</w:t>
      </w:r>
      <w:proofErr w:type="spellEnd"/>
      <w:r w:rsidRPr="00850C3C">
        <w:rPr>
          <w:rFonts w:ascii="Times New Roman" w:eastAsia="Lora" w:hAnsi="Times New Roman" w:cs="Times New Roman"/>
          <w:b/>
          <w:sz w:val="26"/>
          <w:szCs w:val="26"/>
        </w:rPr>
        <w:t xml:space="preserve"> Lý:</w:t>
      </w:r>
    </w:p>
    <w:p w14:paraId="54C1A32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gọn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thẻ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số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thoại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239C121D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dụng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trọng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lượng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miễn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356FB64E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hỏng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dụng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suốt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9B1AB06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hay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: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giúp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khai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tìm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hay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bồi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thường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hay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thất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sẽ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theo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qui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định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đơn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vị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cung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cấp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dịch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vụ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hoặc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đơn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vị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bảo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hiểm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4FFAD31B" w14:textId="77777777" w:rsidR="00291BF7" w:rsidRPr="00850C3C" w:rsidRDefault="00291BF7" w:rsidP="00B75637">
      <w:pPr>
        <w:ind w:left="-180" w:right="-613"/>
        <w:rPr>
          <w:rFonts w:ascii="Times New Roman" w:eastAsia="Lora Medium" w:hAnsi="Times New Roman" w:cs="Times New Roman"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.4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Tiếp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nhận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thông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tin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về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chương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trình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du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lịch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>:</w:t>
      </w:r>
    </w:p>
    <w:p w14:paraId="6481890D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đăng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ký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Quý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vui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lòng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đọc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kỹ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chi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phí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khoản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mục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bao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gồm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cũng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bao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gồm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trong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chương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trình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5873942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phòng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nhánh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</w:p>
    <w:p w14:paraId="6508AE75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tin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đăng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người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lastRenderedPageBreak/>
        <w:t>trường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hợp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người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diện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cung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cấp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lại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hoặc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cung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cấp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chính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xác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các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thông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tin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của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chuyến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đi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cho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khách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hàng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1919A11D" w14:textId="77777777" w:rsidR="00291BF7" w:rsidRPr="00850C3C" w:rsidRDefault="00291BF7" w:rsidP="00B75637">
      <w:pPr>
        <w:ind w:left="-142" w:right="-613"/>
        <w:jc w:val="both"/>
        <w:rPr>
          <w:rFonts w:ascii="Times New Roman" w:eastAsia="Andik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.5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Trách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nhiệm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và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những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cam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kết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khác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>:</w:t>
      </w:r>
    </w:p>
    <w:p w14:paraId="07468A83" w14:textId="77777777" w:rsidR="00291BF7" w:rsidRPr="00850C3C" w:rsidRDefault="00291BF7" w:rsidP="00B75637">
      <w:pPr>
        <w:ind w:right="-613"/>
        <w:rPr>
          <w:rFonts w:ascii="Times New Roman" w:eastAsia="Lor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.5.1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Về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phía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FIT TOUR:</w:t>
      </w:r>
    </w:p>
    <w:p w14:paraId="383C872D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Đảm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051A9D0C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tin / qui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khởi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90784B6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hữu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ngoài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xuất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gồm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07B3286" w14:textId="77777777" w:rsidR="00291BF7" w:rsidRPr="00850C3C" w:rsidRDefault="00291BF7" w:rsidP="00B75637">
      <w:pPr>
        <w:ind w:right="-613"/>
        <w:rPr>
          <w:rFonts w:ascii="Times New Roman" w:eastAsia="Andika" w:hAnsi="Times New Roman" w:cs="Times New Roman"/>
          <w:b/>
          <w:sz w:val="26"/>
          <w:szCs w:val="26"/>
        </w:rPr>
      </w:pPr>
      <w:r>
        <w:rPr>
          <w:rFonts w:ascii="Times New Roman" w:eastAsia="Andika" w:hAnsi="Times New Roman" w:cs="Times New Roman"/>
          <w:b/>
          <w:sz w:val="26"/>
          <w:szCs w:val="26"/>
        </w:rPr>
        <w:t>9</w:t>
      </w:r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.5.2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Về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phía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Khách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Andika" w:hAnsi="Times New Roman" w:cs="Times New Roman"/>
          <w:b/>
          <w:sz w:val="26"/>
          <w:szCs w:val="26"/>
        </w:rPr>
        <w:t>hàng</w:t>
      </w:r>
      <w:proofErr w:type="spellEnd"/>
      <w:r w:rsidRPr="00850C3C">
        <w:rPr>
          <w:rFonts w:ascii="Times New Roman" w:eastAsia="Andika" w:hAnsi="Times New Roman" w:cs="Times New Roman"/>
          <w:b/>
          <w:sz w:val="26"/>
          <w:szCs w:val="26"/>
        </w:rPr>
        <w:t>:</w:t>
      </w:r>
    </w:p>
    <w:p w14:paraId="714E3AE8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Thanh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136DCA0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Tuân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Hướng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dẫn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suốt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="00C446FB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0BADA31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Cung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chiếu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giấy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tờ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tục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xuất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B514B23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Tuân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/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28BC668B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cũng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vi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phạm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5EB69A77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chịu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phạm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ra.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nhiệm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giúp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nhằm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thiểu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mức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E50BB5F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Tùy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tế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giữ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bay,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lộ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sắp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xếp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điểm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bỏ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chuyến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lịch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cứ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lúc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FIT TOUR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thấy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an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Quý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A30F3D2" w14:textId="77777777" w:rsidR="00291BF7" w:rsidRPr="00850C3C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 Medium" w:hAnsi="Times New Roman" w:cs="Times New Roman"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xảy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chấp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sở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thương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lượng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Nếu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vụ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qui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chi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phí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thua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kiện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chịu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  <w:r w:rsidRPr="00850C3C">
        <w:rPr>
          <w:rFonts w:ascii="Times New Roman" w:eastAsia="Lora Medium" w:hAnsi="Times New Roman" w:cs="Times New Roman"/>
          <w:sz w:val="26"/>
          <w:szCs w:val="26"/>
        </w:rPr>
        <w:br w:type="page"/>
      </w:r>
    </w:p>
    <w:p w14:paraId="63067DA1" w14:textId="77777777" w:rsidR="00291BF7" w:rsidRPr="004F1631" w:rsidRDefault="00291BF7" w:rsidP="00B75637">
      <w:pPr>
        <w:numPr>
          <w:ilvl w:val="0"/>
          <w:numId w:val="2"/>
        </w:numPr>
        <w:ind w:left="-426" w:right="-613" w:hanging="294"/>
        <w:rPr>
          <w:rFonts w:ascii="Times New Roman" w:eastAsia="Andika" w:hAnsi="Times New Roman" w:cs="Times New Roman"/>
          <w:b/>
          <w:sz w:val="26"/>
          <w:szCs w:val="26"/>
        </w:rPr>
      </w:pPr>
      <w:r w:rsidRPr="004F1631">
        <w:rPr>
          <w:rFonts w:ascii="Times New Roman" w:eastAsia="Andika" w:hAnsi="Times New Roman" w:cs="Times New Roman"/>
          <w:b/>
          <w:sz w:val="26"/>
          <w:szCs w:val="26"/>
        </w:rPr>
        <w:lastRenderedPageBreak/>
        <w:t>ĐIỀU KHOẢN THI HÀNH:</w:t>
      </w:r>
    </w:p>
    <w:p w14:paraId="0B0E6820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THỜI HẠN HỢP ĐỒNG: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Hợp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đồng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này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có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hiệu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lực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kê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̉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̀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ngày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́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̀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̣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động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́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các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hoàn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tất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nghĩa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vụ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của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mình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định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của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Hợp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đồng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2BD56E9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TÍNH TOÀN DIỆN: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thế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thỏa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trước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đây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nói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hay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cũng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như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trình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thỏa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toàn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giữa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74BC06D4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TỪ BỎ QUYỀN TRONG HỢP ĐỒNG: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bỏ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một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hiểu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từ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bỏ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chế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việc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yêu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kia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tuân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nghiêm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chỉnh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6C5ED937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TÍNH ĐỘC LẬP: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riêng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biệt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khỏi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Trong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trường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một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bị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vô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cơ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quan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thẩm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vẫn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giữ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nguyên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Các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bàn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thỏa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sửa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sung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phù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dựa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theo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với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vấn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đề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sinh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thì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dụng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định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pháp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luật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Việt Nam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giải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0DC009E5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Các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cam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kết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đúng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đầy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đủ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điều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khoản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thoả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thuận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cầu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sung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bất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nội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dung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báo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cho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còn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bằng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.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Mọi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sự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thay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đổi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,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bổ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sung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phải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thành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văn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bản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do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đại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diện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có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thẩm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quyền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các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Bên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trong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ký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tên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1B4853DC" w14:textId="77777777" w:rsidR="00291BF7" w:rsidRPr="00390A2A" w:rsidRDefault="00291BF7" w:rsidP="00B75637">
      <w:pPr>
        <w:pStyle w:val="ListParagraph"/>
        <w:numPr>
          <w:ilvl w:val="0"/>
          <w:numId w:val="5"/>
        </w:numPr>
        <w:ind w:left="0" w:right="-613"/>
        <w:rPr>
          <w:rFonts w:ascii="Times New Roman" w:eastAsia="Lora" w:hAnsi="Times New Roman" w:cs="Times New Roman"/>
          <w:bCs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Những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tài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liệu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kèm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hoặc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để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thực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hiện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cũng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coi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là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phần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không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tách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rời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của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này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>.</w:t>
      </w:r>
    </w:p>
    <w:p w14:paraId="40C5E534" w14:textId="77777777" w:rsidR="00291BF7" w:rsidRPr="00850C3C" w:rsidRDefault="00291BF7" w:rsidP="00E07FD3">
      <w:pPr>
        <w:pStyle w:val="ListParagraph"/>
        <w:numPr>
          <w:ilvl w:val="0"/>
          <w:numId w:val="5"/>
        </w:numPr>
        <w:ind w:left="0" w:right="-1180"/>
        <w:rPr>
          <w:rFonts w:ascii="Times New Roman" w:eastAsia="Lora Medium" w:hAnsi="Times New Roman" w:cs="Times New Roman"/>
          <w:sz w:val="26"/>
          <w:szCs w:val="26"/>
        </w:rPr>
      </w:pP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Hợp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đồng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được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lập</w:t>
      </w:r>
      <w:proofErr w:type="spellEnd"/>
      <w:r w:rsidRPr="00390A2A">
        <w:rPr>
          <w:rFonts w:ascii="Times New Roman" w:eastAsia="Lora" w:hAnsi="Times New Roman" w:cs="Times New Roman"/>
          <w:bCs/>
          <w:sz w:val="26"/>
          <w:szCs w:val="26"/>
        </w:rPr>
        <w:t xml:space="preserve"> </w:t>
      </w:r>
      <w:proofErr w:type="spellStart"/>
      <w:r w:rsidRPr="00390A2A">
        <w:rPr>
          <w:rFonts w:ascii="Times New Roman" w:eastAsia="Lora" w:hAnsi="Times New Roman" w:cs="Times New Roman"/>
          <w:bCs/>
          <w:sz w:val="26"/>
          <w:szCs w:val="26"/>
        </w:rPr>
        <w:t>thành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02 (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hai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)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bản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gốc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có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giá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trị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pháp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lí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như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nhau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.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Mỗi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Bên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giữ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01 (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một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)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bản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02F6E445" w14:textId="77777777" w:rsidR="00291BF7" w:rsidRPr="00850C3C" w:rsidRDefault="00291BF7" w:rsidP="00B75637">
      <w:pPr>
        <w:pStyle w:val="ListParagraph"/>
        <w:ind w:left="540" w:right="-613"/>
        <w:rPr>
          <w:rFonts w:ascii="Times New Roman" w:eastAsia="Lora Medium" w:hAnsi="Times New Roman" w:cs="Times New Roman"/>
          <w:sz w:val="26"/>
          <w:szCs w:val="26"/>
        </w:rPr>
      </w:pPr>
    </w:p>
    <w:p w14:paraId="549FDF84" w14:textId="27B23079" w:rsidR="00291BF7" w:rsidRPr="00850C3C" w:rsidRDefault="00291BF7" w:rsidP="00B75637">
      <w:pPr>
        <w:ind w:right="-613"/>
        <w:jc w:val="right"/>
        <w:rPr>
          <w:rFonts w:ascii="Times New Roman" w:eastAsia="Lora Medium" w:hAnsi="Times New Roman" w:cs="Times New Roman"/>
          <w:sz w:val="26"/>
          <w:szCs w:val="26"/>
        </w:rPr>
      </w:pPr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Thành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phố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Hồ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Chí Minh,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ngày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 w:rsidR="00D27FEF">
        <w:rPr>
          <w:rFonts w:ascii="Times New Roman" w:eastAsia="Lora Medium" w:hAnsi="Times New Roman" w:cs="Times New Roman"/>
          <w:color w:val="FF0000"/>
          <w:sz w:val="26"/>
          <w:szCs w:val="26"/>
        </w:rPr>
        <w:t>01</w:t>
      </w:r>
      <w:r w:rsidRPr="00E07FD3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tháng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 w:rsidR="00D27FEF">
        <w:rPr>
          <w:rFonts w:ascii="Times New Roman" w:eastAsia="Lora Medium" w:hAnsi="Times New Roman" w:cs="Times New Roman"/>
          <w:color w:val="FF0000"/>
          <w:sz w:val="26"/>
          <w:szCs w:val="26"/>
        </w:rPr>
        <w:t>04</w:t>
      </w:r>
      <w:r w:rsidRPr="00E07FD3">
        <w:rPr>
          <w:rFonts w:ascii="Times New Roman" w:eastAsia="Lora Medium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50C3C">
        <w:rPr>
          <w:rFonts w:ascii="Times New Roman" w:eastAsia="Lora Medium" w:hAnsi="Times New Roman" w:cs="Times New Roman"/>
          <w:sz w:val="26"/>
          <w:szCs w:val="26"/>
        </w:rPr>
        <w:t>năm</w:t>
      </w:r>
      <w:proofErr w:type="spellEnd"/>
      <w:r w:rsidRPr="00850C3C">
        <w:rPr>
          <w:rFonts w:ascii="Times New Roman" w:eastAsia="Lora Medium" w:hAnsi="Times New Roman" w:cs="Times New Roman"/>
          <w:sz w:val="26"/>
          <w:szCs w:val="26"/>
        </w:rPr>
        <w:t xml:space="preserve"> </w:t>
      </w:r>
      <w:r w:rsidRPr="00E07FD3">
        <w:rPr>
          <w:rFonts w:ascii="Times New Roman" w:eastAsia="Lora Medium" w:hAnsi="Times New Roman" w:cs="Times New Roman"/>
          <w:color w:val="FF0000"/>
          <w:sz w:val="26"/>
          <w:szCs w:val="26"/>
        </w:rPr>
        <w:t>202</w:t>
      </w:r>
      <w:r w:rsidR="00D27FEF">
        <w:rPr>
          <w:rFonts w:ascii="Times New Roman" w:eastAsia="Lora Medium" w:hAnsi="Times New Roman" w:cs="Times New Roman"/>
          <w:color w:val="FF0000"/>
          <w:sz w:val="26"/>
          <w:szCs w:val="26"/>
        </w:rPr>
        <w:t>6</w:t>
      </w:r>
      <w:r w:rsidRPr="00850C3C">
        <w:rPr>
          <w:rFonts w:ascii="Times New Roman" w:eastAsia="Lora Medium" w:hAnsi="Times New Roman" w:cs="Times New Roman"/>
          <w:sz w:val="26"/>
          <w:szCs w:val="26"/>
        </w:rPr>
        <w:t>.</w:t>
      </w:r>
    </w:p>
    <w:p w14:paraId="144EAA7E" w14:textId="77777777" w:rsidR="00291BF7" w:rsidRDefault="00291BF7" w:rsidP="00B75637">
      <w:pPr>
        <w:ind w:right="-613"/>
        <w:jc w:val="right"/>
        <w:rPr>
          <w:rFonts w:ascii="Times New Roman" w:eastAsia="Lora Medium" w:hAnsi="Times New Roman" w:cs="Times New Roman"/>
          <w:sz w:val="26"/>
          <w:szCs w:val="26"/>
        </w:rPr>
      </w:pPr>
    </w:p>
    <w:p w14:paraId="28EF5E98" w14:textId="77777777" w:rsidR="00943D7B" w:rsidRPr="00850C3C" w:rsidRDefault="00943D7B" w:rsidP="00B75637">
      <w:pPr>
        <w:ind w:right="-613"/>
        <w:jc w:val="right"/>
        <w:rPr>
          <w:rFonts w:ascii="Times New Roman" w:eastAsia="Lora Medium" w:hAnsi="Times New Roman" w:cs="Times New Roman"/>
          <w:sz w:val="26"/>
          <w:szCs w:val="26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6"/>
        <w:gridCol w:w="3005"/>
        <w:gridCol w:w="4333"/>
      </w:tblGrid>
      <w:tr w:rsidR="00CA4B12" w:rsidRPr="005627AA" w14:paraId="6967D31C" w14:textId="77777777" w:rsidTr="00CA4B12">
        <w:tc>
          <w:tcPr>
            <w:tcW w:w="4286" w:type="dxa"/>
          </w:tcPr>
          <w:p w14:paraId="020CB741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  <w:r w:rsidRPr="005627AA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>ĐẠI DIỆN BÊN A</w:t>
            </w:r>
          </w:p>
        </w:tc>
        <w:tc>
          <w:tcPr>
            <w:tcW w:w="3005" w:type="dxa"/>
          </w:tcPr>
          <w:p w14:paraId="3CDED769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333" w:type="dxa"/>
          </w:tcPr>
          <w:p w14:paraId="4BFAA3B9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  <w:r w:rsidRPr="005627AA"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>ĐẠI DIỆN BÊN B</w:t>
            </w:r>
          </w:p>
        </w:tc>
      </w:tr>
      <w:tr w:rsidR="00CA4B12" w:rsidRPr="005627AA" w14:paraId="79E0E224" w14:textId="77777777" w:rsidTr="00CA4B12">
        <w:trPr>
          <w:trHeight w:val="2835"/>
        </w:trPr>
        <w:tc>
          <w:tcPr>
            <w:tcW w:w="4286" w:type="dxa"/>
          </w:tcPr>
          <w:p w14:paraId="4F1AD062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05" w:type="dxa"/>
          </w:tcPr>
          <w:p w14:paraId="52B91911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333" w:type="dxa"/>
          </w:tcPr>
          <w:p w14:paraId="2203765F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A4B12" w:rsidRPr="005627AA" w14:paraId="6F25FD66" w14:textId="77777777" w:rsidTr="00CA4B12">
        <w:tc>
          <w:tcPr>
            <w:tcW w:w="4286" w:type="dxa"/>
          </w:tcPr>
          <w:p w14:paraId="435071CB" w14:textId="3C9EA0B9" w:rsidR="00CA4B12" w:rsidRPr="005627AA" w:rsidRDefault="00D27FEF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  <w:t>LÊ MINH TUẤN</w:t>
            </w:r>
          </w:p>
        </w:tc>
        <w:tc>
          <w:tcPr>
            <w:tcW w:w="3005" w:type="dxa"/>
          </w:tcPr>
          <w:p w14:paraId="002A5630" w14:textId="77777777" w:rsidR="00CA4B12" w:rsidRPr="005627AA" w:rsidRDefault="00CA4B12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333" w:type="dxa"/>
          </w:tcPr>
          <w:p w14:paraId="73390FF4" w14:textId="4DE9E500" w:rsidR="00CA4B12" w:rsidRPr="005627AA" w:rsidRDefault="00D27FEF" w:rsidP="00D14553">
            <w:pPr>
              <w:jc w:val="center"/>
              <w:rPr>
                <w:rFonts w:ascii="Times New Roman" w:eastAsia="Lora Medium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Lora Medium" w:hAnsi="Times New Roman" w:cs="Times New Roman"/>
                <w:b/>
                <w:bCs/>
                <w:color w:val="FF0000"/>
                <w:sz w:val="26"/>
                <w:szCs w:val="26"/>
              </w:rPr>
              <w:t>BÙI MẠNH CƯỜNG</w:t>
            </w:r>
          </w:p>
        </w:tc>
      </w:tr>
    </w:tbl>
    <w:p w14:paraId="1F7720BA" w14:textId="77777777" w:rsidR="00291BF7" w:rsidRDefault="00291BF7" w:rsidP="3E2D1698">
      <w:pPr>
        <w:ind w:right="-613"/>
        <w:rPr>
          <w:rFonts w:ascii="Times New Roman" w:eastAsia="Lora Medium" w:hAnsi="Times New Roman" w:cs="Times New Roman"/>
          <w:sz w:val="26"/>
          <w:szCs w:val="26"/>
        </w:rPr>
      </w:pPr>
    </w:p>
    <w:sectPr w:rsidR="00291BF7" w:rsidSect="00291BF7">
      <w:headerReference w:type="default" r:id="rId8"/>
      <w:footerReference w:type="even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6719" w14:textId="77777777" w:rsidR="0039277D" w:rsidRDefault="0039277D">
      <w:pPr>
        <w:spacing w:line="240" w:lineRule="auto"/>
      </w:pPr>
      <w:r>
        <w:separator/>
      </w:r>
    </w:p>
  </w:endnote>
  <w:endnote w:type="continuationSeparator" w:id="0">
    <w:p w14:paraId="4AD8E410" w14:textId="77777777" w:rsidR="0039277D" w:rsidRDefault="003927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Andika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8834285"/>
      <w:docPartObj>
        <w:docPartGallery w:val="Page Numbers (Bottom of Page)"/>
        <w:docPartUnique/>
      </w:docPartObj>
    </w:sdtPr>
    <w:sdtContent>
      <w:p w14:paraId="62AAEE7B" w14:textId="77777777" w:rsidR="00F51DF4" w:rsidRDefault="00F51DF4" w:rsidP="005E39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8BD29A" w14:textId="77777777" w:rsidR="00F51DF4" w:rsidRDefault="00F51DF4" w:rsidP="006E0F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28461808"/>
      <w:docPartObj>
        <w:docPartGallery w:val="Page Numbers (Bottom of Page)"/>
        <w:docPartUnique/>
      </w:docPartObj>
    </w:sdtPr>
    <w:sdtContent>
      <w:p w14:paraId="06E6ECC9" w14:textId="77777777" w:rsidR="005E392D" w:rsidRDefault="005E392D" w:rsidP="00B103A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169A8F" w14:textId="77777777" w:rsidR="3E2D1698" w:rsidRDefault="3E2D1698" w:rsidP="005E392D">
    <w:pPr>
      <w:pStyle w:val="Footer"/>
      <w:ind w:right="360"/>
      <w:jc w:val="right"/>
    </w:pPr>
  </w:p>
  <w:p w14:paraId="52343AFC" w14:textId="77777777" w:rsidR="00F51DF4" w:rsidRDefault="00F51DF4" w:rsidP="006E0F4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86C91" w14:textId="77777777" w:rsidR="0039277D" w:rsidRDefault="0039277D">
      <w:pPr>
        <w:spacing w:line="240" w:lineRule="auto"/>
      </w:pPr>
      <w:r>
        <w:separator/>
      </w:r>
    </w:p>
  </w:footnote>
  <w:footnote w:type="continuationSeparator" w:id="0">
    <w:p w14:paraId="02962CAD" w14:textId="77777777" w:rsidR="0039277D" w:rsidRDefault="003927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2D1698" w14:paraId="299C26DD" w14:textId="77777777" w:rsidTr="3E2D1698">
      <w:trPr>
        <w:trHeight w:val="300"/>
      </w:trPr>
      <w:tc>
        <w:tcPr>
          <w:tcW w:w="3005" w:type="dxa"/>
        </w:tcPr>
        <w:p w14:paraId="303A453A" w14:textId="77777777" w:rsidR="3E2D1698" w:rsidRDefault="3E2D1698" w:rsidP="3E2D1698">
          <w:pPr>
            <w:pStyle w:val="Header"/>
            <w:ind w:left="-115"/>
          </w:pPr>
        </w:p>
      </w:tc>
      <w:tc>
        <w:tcPr>
          <w:tcW w:w="3005" w:type="dxa"/>
        </w:tcPr>
        <w:p w14:paraId="467E9DEF" w14:textId="77777777" w:rsidR="3E2D1698" w:rsidRDefault="3E2D1698" w:rsidP="3E2D1698">
          <w:pPr>
            <w:pStyle w:val="Header"/>
            <w:jc w:val="center"/>
          </w:pPr>
        </w:p>
      </w:tc>
      <w:tc>
        <w:tcPr>
          <w:tcW w:w="3005" w:type="dxa"/>
        </w:tcPr>
        <w:p w14:paraId="027DA7D4" w14:textId="77777777" w:rsidR="3E2D1698" w:rsidRDefault="3E2D1698" w:rsidP="3E2D1698">
          <w:pPr>
            <w:pStyle w:val="Header"/>
            <w:ind w:right="-115"/>
            <w:jc w:val="right"/>
          </w:pPr>
        </w:p>
      </w:tc>
    </w:tr>
  </w:tbl>
  <w:p w14:paraId="668BC4A0" w14:textId="77777777" w:rsidR="3E2D1698" w:rsidRDefault="3E2D1698" w:rsidP="3E2D16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4711"/>
    <w:multiLevelType w:val="hybridMultilevel"/>
    <w:tmpl w:val="5A6A2BAA"/>
    <w:lvl w:ilvl="0" w:tplc="595C8EF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F7A2A64"/>
    <w:multiLevelType w:val="hybridMultilevel"/>
    <w:tmpl w:val="0FE28C0E"/>
    <w:lvl w:ilvl="0" w:tplc="F22893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A606A"/>
    <w:multiLevelType w:val="hybridMultilevel"/>
    <w:tmpl w:val="11DED534"/>
    <w:lvl w:ilvl="0" w:tplc="F228936E">
      <w:start w:val="1"/>
      <w:numFmt w:val="bullet"/>
      <w:lvlText w:val=""/>
      <w:lvlJc w:val="left"/>
      <w:pPr>
        <w:ind w:left="6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" w15:restartNumberingAfterBreak="0">
    <w:nsid w:val="3BB43745"/>
    <w:multiLevelType w:val="hybridMultilevel"/>
    <w:tmpl w:val="7EC263C2"/>
    <w:lvl w:ilvl="0" w:tplc="A32A32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706855"/>
    <w:multiLevelType w:val="hybridMultilevel"/>
    <w:tmpl w:val="803E4EE2"/>
    <w:lvl w:ilvl="0" w:tplc="F228936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377F69"/>
    <w:multiLevelType w:val="hybridMultilevel"/>
    <w:tmpl w:val="094C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078BA"/>
    <w:multiLevelType w:val="multilevel"/>
    <w:tmpl w:val="0409001F"/>
    <w:lvl w:ilvl="0">
      <w:start w:val="1"/>
      <w:numFmt w:val="decimal"/>
      <w:lvlText w:val="%1."/>
      <w:lvlJc w:val="left"/>
      <w:pPr>
        <w:ind w:left="504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547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590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640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691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41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92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842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9000" w:hanging="1440"/>
      </w:pPr>
      <w:rPr>
        <w:u w:val="none"/>
      </w:rPr>
    </w:lvl>
  </w:abstractNum>
  <w:abstractNum w:abstractNumId="7" w15:restartNumberingAfterBreak="0">
    <w:nsid w:val="6DF06826"/>
    <w:multiLevelType w:val="hybridMultilevel"/>
    <w:tmpl w:val="8CDA1706"/>
    <w:lvl w:ilvl="0" w:tplc="B42A6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01D3E"/>
    <w:multiLevelType w:val="hybridMultilevel"/>
    <w:tmpl w:val="827E8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3F6444"/>
    <w:multiLevelType w:val="multilevel"/>
    <w:tmpl w:val="81AE7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2345573">
    <w:abstractNumId w:val="9"/>
  </w:num>
  <w:num w:numId="2" w16cid:durableId="132871422">
    <w:abstractNumId w:val="6"/>
  </w:num>
  <w:num w:numId="3" w16cid:durableId="963268080">
    <w:abstractNumId w:val="1"/>
  </w:num>
  <w:num w:numId="4" w16cid:durableId="2124376166">
    <w:abstractNumId w:val="7"/>
  </w:num>
  <w:num w:numId="5" w16cid:durableId="1897626633">
    <w:abstractNumId w:val="3"/>
  </w:num>
  <w:num w:numId="6" w16cid:durableId="1859541953">
    <w:abstractNumId w:val="4"/>
  </w:num>
  <w:num w:numId="7" w16cid:durableId="1977950544">
    <w:abstractNumId w:val="0"/>
  </w:num>
  <w:num w:numId="8" w16cid:durableId="375087368">
    <w:abstractNumId w:val="8"/>
  </w:num>
  <w:num w:numId="9" w16cid:durableId="1801266429">
    <w:abstractNumId w:val="2"/>
  </w:num>
  <w:num w:numId="10" w16cid:durableId="259408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hideSpellingError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53"/>
    <w:rsid w:val="00030A13"/>
    <w:rsid w:val="0005039E"/>
    <w:rsid w:val="0006409C"/>
    <w:rsid w:val="000C188B"/>
    <w:rsid w:val="000E2A40"/>
    <w:rsid w:val="000E6D90"/>
    <w:rsid w:val="00101C20"/>
    <w:rsid w:val="00102211"/>
    <w:rsid w:val="00102FE7"/>
    <w:rsid w:val="00176B79"/>
    <w:rsid w:val="0019391B"/>
    <w:rsid w:val="001E3C48"/>
    <w:rsid w:val="002153C4"/>
    <w:rsid w:val="00224324"/>
    <w:rsid w:val="00234847"/>
    <w:rsid w:val="00257099"/>
    <w:rsid w:val="00291BF7"/>
    <w:rsid w:val="00296616"/>
    <w:rsid w:val="002C2A8E"/>
    <w:rsid w:val="002D41EC"/>
    <w:rsid w:val="002F6F64"/>
    <w:rsid w:val="00332BC0"/>
    <w:rsid w:val="00346D5C"/>
    <w:rsid w:val="003633D9"/>
    <w:rsid w:val="003657FB"/>
    <w:rsid w:val="0039277D"/>
    <w:rsid w:val="003B0A38"/>
    <w:rsid w:val="003C70A5"/>
    <w:rsid w:val="00440D98"/>
    <w:rsid w:val="00447BC7"/>
    <w:rsid w:val="004A6688"/>
    <w:rsid w:val="004B679E"/>
    <w:rsid w:val="004D2C54"/>
    <w:rsid w:val="004F33B7"/>
    <w:rsid w:val="005B1553"/>
    <w:rsid w:val="005E392D"/>
    <w:rsid w:val="005F217A"/>
    <w:rsid w:val="00600A3C"/>
    <w:rsid w:val="00623050"/>
    <w:rsid w:val="00634269"/>
    <w:rsid w:val="00646C4E"/>
    <w:rsid w:val="006768D4"/>
    <w:rsid w:val="00681842"/>
    <w:rsid w:val="006C44DC"/>
    <w:rsid w:val="006D2907"/>
    <w:rsid w:val="007505C0"/>
    <w:rsid w:val="00787EAF"/>
    <w:rsid w:val="007B3E72"/>
    <w:rsid w:val="007B4C09"/>
    <w:rsid w:val="007B58F1"/>
    <w:rsid w:val="007C2633"/>
    <w:rsid w:val="007C2E45"/>
    <w:rsid w:val="007C6347"/>
    <w:rsid w:val="00801753"/>
    <w:rsid w:val="00813200"/>
    <w:rsid w:val="00872C6B"/>
    <w:rsid w:val="0087303C"/>
    <w:rsid w:val="008C4DB1"/>
    <w:rsid w:val="00921008"/>
    <w:rsid w:val="00943D7B"/>
    <w:rsid w:val="00967040"/>
    <w:rsid w:val="00A1104B"/>
    <w:rsid w:val="00A53240"/>
    <w:rsid w:val="00AB052B"/>
    <w:rsid w:val="00AB119B"/>
    <w:rsid w:val="00AF26F0"/>
    <w:rsid w:val="00AF41C0"/>
    <w:rsid w:val="00B16F38"/>
    <w:rsid w:val="00B61CC1"/>
    <w:rsid w:val="00B74E4D"/>
    <w:rsid w:val="00B75637"/>
    <w:rsid w:val="00B85016"/>
    <w:rsid w:val="00BB6553"/>
    <w:rsid w:val="00BE152D"/>
    <w:rsid w:val="00BF1F74"/>
    <w:rsid w:val="00C07C10"/>
    <w:rsid w:val="00C446FB"/>
    <w:rsid w:val="00C627F8"/>
    <w:rsid w:val="00C6485C"/>
    <w:rsid w:val="00C65CD7"/>
    <w:rsid w:val="00C84566"/>
    <w:rsid w:val="00CA4B12"/>
    <w:rsid w:val="00CD10DD"/>
    <w:rsid w:val="00CD22D8"/>
    <w:rsid w:val="00CE6AF4"/>
    <w:rsid w:val="00CF09BF"/>
    <w:rsid w:val="00D04E28"/>
    <w:rsid w:val="00D21C96"/>
    <w:rsid w:val="00D27FEF"/>
    <w:rsid w:val="00D3504B"/>
    <w:rsid w:val="00D43C7F"/>
    <w:rsid w:val="00D47CAE"/>
    <w:rsid w:val="00D6124A"/>
    <w:rsid w:val="00D729C2"/>
    <w:rsid w:val="00E00754"/>
    <w:rsid w:val="00E07FD3"/>
    <w:rsid w:val="00E51AE8"/>
    <w:rsid w:val="00EA7319"/>
    <w:rsid w:val="00EF0C3F"/>
    <w:rsid w:val="00EF256B"/>
    <w:rsid w:val="00F002B3"/>
    <w:rsid w:val="00F01A09"/>
    <w:rsid w:val="00F06F16"/>
    <w:rsid w:val="00F140A1"/>
    <w:rsid w:val="00F33AF8"/>
    <w:rsid w:val="00F51DF4"/>
    <w:rsid w:val="00F67C03"/>
    <w:rsid w:val="00F9678D"/>
    <w:rsid w:val="00FB2E96"/>
    <w:rsid w:val="00FB3D24"/>
    <w:rsid w:val="00FE382A"/>
    <w:rsid w:val="3E2D1698"/>
    <w:rsid w:val="41BB8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53884"/>
  <w15:chartTrackingRefBased/>
  <w15:docId w15:val="{8FF0E54F-215F-9541-BF9F-90B154B4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F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BF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91B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F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91BF7"/>
  </w:style>
  <w:style w:type="paragraph" w:styleId="Header">
    <w:name w:val="header"/>
    <w:basedOn w:val="Normal"/>
    <w:link w:val="HeaderChar"/>
    <w:uiPriority w:val="99"/>
    <w:unhideWhenUsed/>
    <w:rsid w:val="007B4C0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C09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F96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7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0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8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0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9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8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9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2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2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4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1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3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anhha/Library/Group%20Containers/UBF8T346G9.Office/User%20Content.localized/Templates.localized/H&#272;DL%20kha&#769;ch%20le&#777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52EFC7-7D9D-BC40-8DBD-6332FF79A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HĐDL khách lẻ.dotx</Template>
  <TotalTime>26</TotalTime>
  <Pages>9</Pages>
  <Words>4094</Words>
  <Characters>14572</Characters>
  <Application>Microsoft Office Word</Application>
  <DocSecurity>0</DocSecurity>
  <Lines>433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ha</dc:creator>
  <cp:keywords/>
  <dc:description/>
  <cp:lastModifiedBy>Hà Thanh</cp:lastModifiedBy>
  <cp:revision>4</cp:revision>
  <cp:lastPrinted>2026-03-28T07:05:00Z</cp:lastPrinted>
  <dcterms:created xsi:type="dcterms:W3CDTF">2026-04-02T07:59:00Z</dcterms:created>
  <dcterms:modified xsi:type="dcterms:W3CDTF">2026-04-02T08:35:00Z</dcterms:modified>
</cp:coreProperties>
</file>